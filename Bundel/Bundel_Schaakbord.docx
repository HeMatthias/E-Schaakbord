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D3E32" w14:textId="77777777" w:rsidR="00521A6B" w:rsidRDefault="00C333A3" w:rsidP="00CB02C4">
      <w:pPr>
        <w:pStyle w:val="Kopzondernummer"/>
      </w:pPr>
      <w:bookmarkStart w:id="0" w:name="_Toc53565164"/>
      <w:bookmarkStart w:id="1" w:name="_Toc70343561"/>
      <w:bookmarkStart w:id="2" w:name="_Toc70352416"/>
      <w:bookmarkStart w:id="3" w:name="_Toc70415728"/>
      <w:bookmarkStart w:id="4" w:name="_Toc70615608"/>
      <w:bookmarkStart w:id="5" w:name="_Toc71020776"/>
      <w:bookmarkStart w:id="6" w:name="_Toc72319417"/>
      <w:r>
        <w:rPr>
          <w:noProof/>
        </w:rPr>
        <w:object w:dxaOrig="1440" w:dyaOrig="1440" w14:anchorId="36DBA8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93.55pt;margin-top:-64.45pt;width:599.15pt;height:843.8pt;z-index:251645952;mso-position-horizontal-relative:text;mso-position-vertical-relative:text" wrapcoords="0 0 0 21581 21600 21581 21600 0 0 0">
            <v:imagedata r:id="rId11" o:title=""/>
          </v:shape>
          <o:OLEObject Type="Embed" ProgID="Word.Document.12" ShapeID="_x0000_s1026" DrawAspect="Content" ObjectID="_1682934663" r:id="rId12">
            <o:FieldCodes>\s</o:FieldCodes>
          </o:OLEObject>
        </w:object>
      </w:r>
      <w:bookmarkEnd w:id="0"/>
      <w:bookmarkEnd w:id="1"/>
      <w:bookmarkEnd w:id="2"/>
      <w:bookmarkEnd w:id="3"/>
      <w:bookmarkEnd w:id="4"/>
      <w:bookmarkEnd w:id="5"/>
      <w:bookmarkEnd w:id="6"/>
    </w:p>
    <w:p w14:paraId="4427FAB3" w14:textId="77777777" w:rsidR="00521A6B" w:rsidRDefault="00521A6B" w:rsidP="00521A6B">
      <w:pPr>
        <w:rPr>
          <w:sz w:val="32"/>
        </w:rPr>
      </w:pPr>
      <w:r>
        <w:br w:type="page"/>
      </w:r>
    </w:p>
    <w:p w14:paraId="22F12B10" w14:textId="77777777" w:rsidR="007755B1" w:rsidRDefault="007755B1" w:rsidP="007755B1">
      <w:pPr>
        <w:sectPr w:rsidR="007755B1" w:rsidSect="00521A6B">
          <w:headerReference w:type="even" r:id="rId13"/>
          <w:headerReference w:type="default" r:id="rId14"/>
          <w:footerReference w:type="default" r:id="rId15"/>
          <w:headerReference w:type="first" r:id="rId16"/>
          <w:footerReference w:type="first" r:id="rId17"/>
          <w:type w:val="continuous"/>
          <w:pgSz w:w="11906" w:h="16838" w:code="9"/>
          <w:pgMar w:top="0" w:right="1134" w:bottom="1134" w:left="1871" w:header="709" w:footer="709" w:gutter="0"/>
          <w:pgNumType w:start="2"/>
          <w:cols w:space="708"/>
          <w:docGrid w:linePitch="360"/>
        </w:sectPr>
      </w:pPr>
    </w:p>
    <w:p w14:paraId="7DBBF133" w14:textId="77777777" w:rsidR="002E351F" w:rsidRDefault="002E351F" w:rsidP="00CB02C4">
      <w:pPr>
        <w:pStyle w:val="Kopzondernummer"/>
      </w:pPr>
      <w:bookmarkStart w:id="7" w:name="_Toc72319418"/>
      <w:r>
        <w:lastRenderedPageBreak/>
        <w:t>Inhoudstafel</w:t>
      </w:r>
      <w:bookmarkEnd w:id="7"/>
    </w:p>
    <w:p w14:paraId="1D36FE0C" w14:textId="31302838" w:rsidR="00EC4008" w:rsidRDefault="007C498C">
      <w:pPr>
        <w:pStyle w:val="TOC1"/>
        <w:rPr>
          <w:rFonts w:asciiTheme="minorHAnsi" w:eastAsiaTheme="minorEastAsia" w:hAnsiTheme="minorHAnsi" w:cstheme="minorBidi"/>
          <w:b w:val="0"/>
          <w:caps w:val="0"/>
          <w:noProof/>
          <w:sz w:val="22"/>
          <w:szCs w:val="22"/>
        </w:rPr>
      </w:pPr>
      <w:r>
        <w:fldChar w:fldCharType="begin"/>
      </w:r>
      <w:r w:rsidR="00153653">
        <w:instrText xml:space="preserve"> TOC \o "1-4" \h \z \u </w:instrText>
      </w:r>
      <w:r>
        <w:fldChar w:fldCharType="separate"/>
      </w:r>
      <w:hyperlink w:anchor="_Toc72319418" w:history="1">
        <w:r w:rsidR="00EC4008" w:rsidRPr="002102FE">
          <w:rPr>
            <w:rStyle w:val="Hyperlink"/>
            <w:noProof/>
          </w:rPr>
          <w:t>Inhoudstafel</w:t>
        </w:r>
        <w:r w:rsidR="00EC4008">
          <w:rPr>
            <w:noProof/>
            <w:webHidden/>
          </w:rPr>
          <w:tab/>
        </w:r>
        <w:r w:rsidR="00EC4008">
          <w:rPr>
            <w:noProof/>
            <w:webHidden/>
          </w:rPr>
          <w:fldChar w:fldCharType="begin"/>
        </w:r>
        <w:r w:rsidR="00EC4008">
          <w:rPr>
            <w:noProof/>
            <w:webHidden/>
          </w:rPr>
          <w:instrText xml:space="preserve"> PAGEREF _Toc72319418 \h </w:instrText>
        </w:r>
        <w:r w:rsidR="00EC4008">
          <w:rPr>
            <w:noProof/>
            <w:webHidden/>
          </w:rPr>
        </w:r>
        <w:r w:rsidR="00EC4008">
          <w:rPr>
            <w:noProof/>
            <w:webHidden/>
          </w:rPr>
          <w:fldChar w:fldCharType="separate"/>
        </w:r>
        <w:r w:rsidR="00EC4008">
          <w:rPr>
            <w:noProof/>
            <w:webHidden/>
          </w:rPr>
          <w:t>1</w:t>
        </w:r>
        <w:r w:rsidR="00EC4008">
          <w:rPr>
            <w:noProof/>
            <w:webHidden/>
          </w:rPr>
          <w:fldChar w:fldCharType="end"/>
        </w:r>
      </w:hyperlink>
    </w:p>
    <w:p w14:paraId="61BCC6F5" w14:textId="767C2B77" w:rsidR="00EC4008" w:rsidRDefault="00EC4008">
      <w:pPr>
        <w:pStyle w:val="TOC1"/>
        <w:rPr>
          <w:rFonts w:asciiTheme="minorHAnsi" w:eastAsiaTheme="minorEastAsia" w:hAnsiTheme="minorHAnsi" w:cstheme="minorBidi"/>
          <w:b w:val="0"/>
          <w:caps w:val="0"/>
          <w:noProof/>
          <w:sz w:val="22"/>
          <w:szCs w:val="22"/>
        </w:rPr>
      </w:pPr>
      <w:hyperlink w:anchor="_Toc72319419" w:history="1">
        <w:r w:rsidRPr="002102FE">
          <w:rPr>
            <w:rStyle w:val="Hyperlink"/>
            <w:noProof/>
          </w:rPr>
          <w:t>Voorwoord</w:t>
        </w:r>
        <w:r>
          <w:rPr>
            <w:noProof/>
            <w:webHidden/>
          </w:rPr>
          <w:tab/>
        </w:r>
        <w:r>
          <w:rPr>
            <w:noProof/>
            <w:webHidden/>
          </w:rPr>
          <w:fldChar w:fldCharType="begin"/>
        </w:r>
        <w:r>
          <w:rPr>
            <w:noProof/>
            <w:webHidden/>
          </w:rPr>
          <w:instrText xml:space="preserve"> PAGEREF _Toc72319419 \h </w:instrText>
        </w:r>
        <w:r>
          <w:rPr>
            <w:noProof/>
            <w:webHidden/>
          </w:rPr>
        </w:r>
        <w:r>
          <w:rPr>
            <w:noProof/>
            <w:webHidden/>
          </w:rPr>
          <w:fldChar w:fldCharType="separate"/>
        </w:r>
        <w:r>
          <w:rPr>
            <w:noProof/>
            <w:webHidden/>
          </w:rPr>
          <w:t>2</w:t>
        </w:r>
        <w:r>
          <w:rPr>
            <w:noProof/>
            <w:webHidden/>
          </w:rPr>
          <w:fldChar w:fldCharType="end"/>
        </w:r>
      </w:hyperlink>
    </w:p>
    <w:p w14:paraId="2229927A" w14:textId="30AF3BCD" w:rsidR="00EC4008" w:rsidRDefault="00EC4008">
      <w:pPr>
        <w:pStyle w:val="TOC1"/>
        <w:rPr>
          <w:rFonts w:asciiTheme="minorHAnsi" w:eastAsiaTheme="minorEastAsia" w:hAnsiTheme="minorHAnsi" w:cstheme="minorBidi"/>
          <w:b w:val="0"/>
          <w:caps w:val="0"/>
          <w:noProof/>
          <w:sz w:val="22"/>
          <w:szCs w:val="22"/>
        </w:rPr>
      </w:pPr>
      <w:hyperlink w:anchor="_Toc72319420" w:history="1">
        <w:r w:rsidRPr="002102FE">
          <w:rPr>
            <w:rStyle w:val="Hyperlink"/>
            <w:noProof/>
          </w:rPr>
          <w:t>Inleiding</w:t>
        </w:r>
        <w:r>
          <w:rPr>
            <w:noProof/>
            <w:webHidden/>
          </w:rPr>
          <w:tab/>
        </w:r>
        <w:r>
          <w:rPr>
            <w:noProof/>
            <w:webHidden/>
          </w:rPr>
          <w:fldChar w:fldCharType="begin"/>
        </w:r>
        <w:r>
          <w:rPr>
            <w:noProof/>
            <w:webHidden/>
          </w:rPr>
          <w:instrText xml:space="preserve"> PAGEREF _Toc72319420 \h </w:instrText>
        </w:r>
        <w:r>
          <w:rPr>
            <w:noProof/>
            <w:webHidden/>
          </w:rPr>
        </w:r>
        <w:r>
          <w:rPr>
            <w:noProof/>
            <w:webHidden/>
          </w:rPr>
          <w:fldChar w:fldCharType="separate"/>
        </w:r>
        <w:r>
          <w:rPr>
            <w:noProof/>
            <w:webHidden/>
          </w:rPr>
          <w:t>3</w:t>
        </w:r>
        <w:r>
          <w:rPr>
            <w:noProof/>
            <w:webHidden/>
          </w:rPr>
          <w:fldChar w:fldCharType="end"/>
        </w:r>
      </w:hyperlink>
    </w:p>
    <w:p w14:paraId="2FE51442" w14:textId="59594BF6" w:rsidR="00EC4008" w:rsidRDefault="00EC4008">
      <w:pPr>
        <w:pStyle w:val="TOC1"/>
        <w:rPr>
          <w:rFonts w:asciiTheme="minorHAnsi" w:eastAsiaTheme="minorEastAsia" w:hAnsiTheme="minorHAnsi" w:cstheme="minorBidi"/>
          <w:b w:val="0"/>
          <w:caps w:val="0"/>
          <w:noProof/>
          <w:sz w:val="22"/>
          <w:szCs w:val="22"/>
        </w:rPr>
      </w:pPr>
      <w:hyperlink w:anchor="_Toc72319421" w:history="1">
        <w:r w:rsidRPr="002102FE">
          <w:rPr>
            <w:rStyle w:val="Hyperlink"/>
            <w:noProof/>
          </w:rPr>
          <w:t>1</w:t>
        </w:r>
        <w:r>
          <w:rPr>
            <w:rFonts w:asciiTheme="minorHAnsi" w:eastAsiaTheme="minorEastAsia" w:hAnsiTheme="minorHAnsi" w:cstheme="minorBidi"/>
            <w:b w:val="0"/>
            <w:caps w:val="0"/>
            <w:noProof/>
            <w:sz w:val="22"/>
            <w:szCs w:val="22"/>
          </w:rPr>
          <w:tab/>
        </w:r>
        <w:r w:rsidRPr="002102FE">
          <w:rPr>
            <w:rStyle w:val="Hyperlink"/>
            <w:noProof/>
          </w:rPr>
          <w:t>Hardware</w:t>
        </w:r>
        <w:r>
          <w:rPr>
            <w:noProof/>
            <w:webHidden/>
          </w:rPr>
          <w:tab/>
        </w:r>
        <w:r>
          <w:rPr>
            <w:noProof/>
            <w:webHidden/>
          </w:rPr>
          <w:fldChar w:fldCharType="begin"/>
        </w:r>
        <w:r>
          <w:rPr>
            <w:noProof/>
            <w:webHidden/>
          </w:rPr>
          <w:instrText xml:space="preserve"> PAGEREF _Toc72319421 \h </w:instrText>
        </w:r>
        <w:r>
          <w:rPr>
            <w:noProof/>
            <w:webHidden/>
          </w:rPr>
        </w:r>
        <w:r>
          <w:rPr>
            <w:noProof/>
            <w:webHidden/>
          </w:rPr>
          <w:fldChar w:fldCharType="separate"/>
        </w:r>
        <w:r>
          <w:rPr>
            <w:noProof/>
            <w:webHidden/>
          </w:rPr>
          <w:t>4</w:t>
        </w:r>
        <w:r>
          <w:rPr>
            <w:noProof/>
            <w:webHidden/>
          </w:rPr>
          <w:fldChar w:fldCharType="end"/>
        </w:r>
      </w:hyperlink>
    </w:p>
    <w:p w14:paraId="0246FBD3" w14:textId="2113B3EA" w:rsidR="00EC4008" w:rsidRDefault="00EC4008">
      <w:pPr>
        <w:pStyle w:val="TOC2"/>
        <w:rPr>
          <w:rFonts w:asciiTheme="minorHAnsi" w:eastAsiaTheme="minorEastAsia" w:hAnsiTheme="minorHAnsi" w:cstheme="minorBidi"/>
          <w:b w:val="0"/>
          <w:sz w:val="22"/>
          <w:szCs w:val="22"/>
        </w:rPr>
      </w:pPr>
      <w:hyperlink w:anchor="_Toc72319422" w:history="1">
        <w:r w:rsidRPr="002102FE">
          <w:rPr>
            <w:rStyle w:val="Hyperlink"/>
          </w:rPr>
          <w:t>1.1</w:t>
        </w:r>
        <w:r>
          <w:rPr>
            <w:rFonts w:asciiTheme="minorHAnsi" w:eastAsiaTheme="minorEastAsia" w:hAnsiTheme="minorHAnsi" w:cstheme="minorBidi"/>
            <w:b w:val="0"/>
            <w:sz w:val="22"/>
            <w:szCs w:val="22"/>
          </w:rPr>
          <w:tab/>
        </w:r>
        <w:r w:rsidRPr="002102FE">
          <w:rPr>
            <w:rStyle w:val="Hyperlink"/>
          </w:rPr>
          <w:t>Blokschema</w:t>
        </w:r>
        <w:r>
          <w:rPr>
            <w:webHidden/>
          </w:rPr>
          <w:tab/>
        </w:r>
        <w:r>
          <w:rPr>
            <w:webHidden/>
          </w:rPr>
          <w:fldChar w:fldCharType="begin"/>
        </w:r>
        <w:r>
          <w:rPr>
            <w:webHidden/>
          </w:rPr>
          <w:instrText xml:space="preserve"> PAGEREF _Toc72319422 \h </w:instrText>
        </w:r>
        <w:r>
          <w:rPr>
            <w:webHidden/>
          </w:rPr>
        </w:r>
        <w:r>
          <w:rPr>
            <w:webHidden/>
          </w:rPr>
          <w:fldChar w:fldCharType="separate"/>
        </w:r>
        <w:r>
          <w:rPr>
            <w:webHidden/>
          </w:rPr>
          <w:t>4</w:t>
        </w:r>
        <w:r>
          <w:rPr>
            <w:webHidden/>
          </w:rPr>
          <w:fldChar w:fldCharType="end"/>
        </w:r>
      </w:hyperlink>
    </w:p>
    <w:p w14:paraId="78378AF1" w14:textId="2520983B" w:rsidR="00EC4008" w:rsidRDefault="00EC4008">
      <w:pPr>
        <w:pStyle w:val="TOC2"/>
        <w:rPr>
          <w:rFonts w:asciiTheme="minorHAnsi" w:eastAsiaTheme="minorEastAsia" w:hAnsiTheme="minorHAnsi" w:cstheme="minorBidi"/>
          <w:b w:val="0"/>
          <w:sz w:val="22"/>
          <w:szCs w:val="22"/>
        </w:rPr>
      </w:pPr>
      <w:hyperlink w:anchor="_Toc72319423" w:history="1">
        <w:r w:rsidRPr="002102FE">
          <w:rPr>
            <w:rStyle w:val="Hyperlink"/>
          </w:rPr>
          <w:t>1.2</w:t>
        </w:r>
        <w:r>
          <w:rPr>
            <w:rFonts w:asciiTheme="minorHAnsi" w:eastAsiaTheme="minorEastAsia" w:hAnsiTheme="minorHAnsi" w:cstheme="minorBidi"/>
            <w:b w:val="0"/>
            <w:sz w:val="22"/>
            <w:szCs w:val="22"/>
          </w:rPr>
          <w:tab/>
        </w:r>
        <w:r w:rsidRPr="002102FE">
          <w:rPr>
            <w:rStyle w:val="Hyperlink"/>
          </w:rPr>
          <w:t>Schema’s</w:t>
        </w:r>
        <w:r>
          <w:rPr>
            <w:webHidden/>
          </w:rPr>
          <w:tab/>
        </w:r>
        <w:r>
          <w:rPr>
            <w:webHidden/>
          </w:rPr>
          <w:fldChar w:fldCharType="begin"/>
        </w:r>
        <w:r>
          <w:rPr>
            <w:webHidden/>
          </w:rPr>
          <w:instrText xml:space="preserve"> PAGEREF _Toc72319423 \h </w:instrText>
        </w:r>
        <w:r>
          <w:rPr>
            <w:webHidden/>
          </w:rPr>
        </w:r>
        <w:r>
          <w:rPr>
            <w:webHidden/>
          </w:rPr>
          <w:fldChar w:fldCharType="separate"/>
        </w:r>
        <w:r>
          <w:rPr>
            <w:webHidden/>
          </w:rPr>
          <w:t>5</w:t>
        </w:r>
        <w:r>
          <w:rPr>
            <w:webHidden/>
          </w:rPr>
          <w:fldChar w:fldCharType="end"/>
        </w:r>
      </w:hyperlink>
    </w:p>
    <w:p w14:paraId="05DA2FBA" w14:textId="6573C0E3" w:rsidR="00EC4008" w:rsidRDefault="00EC4008">
      <w:pPr>
        <w:pStyle w:val="TOC2"/>
        <w:rPr>
          <w:rFonts w:asciiTheme="minorHAnsi" w:eastAsiaTheme="minorEastAsia" w:hAnsiTheme="minorHAnsi" w:cstheme="minorBidi"/>
          <w:b w:val="0"/>
          <w:sz w:val="22"/>
          <w:szCs w:val="22"/>
        </w:rPr>
      </w:pPr>
      <w:hyperlink w:anchor="_Toc72319424" w:history="1">
        <w:r w:rsidRPr="002102FE">
          <w:rPr>
            <w:rStyle w:val="Hyperlink"/>
          </w:rPr>
          <w:t>1.3</w:t>
        </w:r>
        <w:r>
          <w:rPr>
            <w:rFonts w:asciiTheme="minorHAnsi" w:eastAsiaTheme="minorEastAsia" w:hAnsiTheme="minorHAnsi" w:cstheme="minorBidi"/>
            <w:b w:val="0"/>
            <w:sz w:val="22"/>
            <w:szCs w:val="22"/>
          </w:rPr>
          <w:tab/>
        </w:r>
        <w:r w:rsidRPr="002102FE">
          <w:rPr>
            <w:rStyle w:val="Hyperlink"/>
          </w:rPr>
          <w:t>Beschrijving</w:t>
        </w:r>
        <w:r>
          <w:rPr>
            <w:webHidden/>
          </w:rPr>
          <w:tab/>
        </w:r>
        <w:r>
          <w:rPr>
            <w:webHidden/>
          </w:rPr>
          <w:fldChar w:fldCharType="begin"/>
        </w:r>
        <w:r>
          <w:rPr>
            <w:webHidden/>
          </w:rPr>
          <w:instrText xml:space="preserve"> PAGEREF _Toc72319424 \h </w:instrText>
        </w:r>
        <w:r>
          <w:rPr>
            <w:webHidden/>
          </w:rPr>
        </w:r>
        <w:r>
          <w:rPr>
            <w:webHidden/>
          </w:rPr>
          <w:fldChar w:fldCharType="separate"/>
        </w:r>
        <w:r>
          <w:rPr>
            <w:webHidden/>
          </w:rPr>
          <w:t>7</w:t>
        </w:r>
        <w:r>
          <w:rPr>
            <w:webHidden/>
          </w:rPr>
          <w:fldChar w:fldCharType="end"/>
        </w:r>
      </w:hyperlink>
    </w:p>
    <w:p w14:paraId="1E659377" w14:textId="034BBB18" w:rsidR="00EC4008" w:rsidRDefault="00EC4008">
      <w:pPr>
        <w:pStyle w:val="TOC3"/>
        <w:rPr>
          <w:rFonts w:asciiTheme="minorHAnsi" w:eastAsiaTheme="minorEastAsia" w:hAnsiTheme="minorHAnsi" w:cstheme="minorBidi"/>
          <w:sz w:val="22"/>
          <w:szCs w:val="22"/>
        </w:rPr>
      </w:pPr>
      <w:hyperlink w:anchor="_Toc72319425" w:history="1">
        <w:r w:rsidRPr="002102FE">
          <w:rPr>
            <w:rStyle w:val="Hyperlink"/>
          </w:rPr>
          <w:t>1.3.1</w:t>
        </w:r>
        <w:r>
          <w:rPr>
            <w:rFonts w:asciiTheme="minorHAnsi" w:eastAsiaTheme="minorEastAsia" w:hAnsiTheme="minorHAnsi" w:cstheme="minorBidi"/>
            <w:sz w:val="22"/>
            <w:szCs w:val="22"/>
          </w:rPr>
          <w:tab/>
        </w:r>
        <w:r w:rsidRPr="002102FE">
          <w:rPr>
            <w:rStyle w:val="Hyperlink"/>
          </w:rPr>
          <w:t>Schakelende voeding</w:t>
        </w:r>
        <w:r>
          <w:rPr>
            <w:webHidden/>
          </w:rPr>
          <w:tab/>
        </w:r>
        <w:r>
          <w:rPr>
            <w:webHidden/>
          </w:rPr>
          <w:fldChar w:fldCharType="begin"/>
        </w:r>
        <w:r>
          <w:rPr>
            <w:webHidden/>
          </w:rPr>
          <w:instrText xml:space="preserve"> PAGEREF _Toc72319425 \h </w:instrText>
        </w:r>
        <w:r>
          <w:rPr>
            <w:webHidden/>
          </w:rPr>
        </w:r>
        <w:r>
          <w:rPr>
            <w:webHidden/>
          </w:rPr>
          <w:fldChar w:fldCharType="separate"/>
        </w:r>
        <w:r>
          <w:rPr>
            <w:webHidden/>
          </w:rPr>
          <w:t>7</w:t>
        </w:r>
        <w:r>
          <w:rPr>
            <w:webHidden/>
          </w:rPr>
          <w:fldChar w:fldCharType="end"/>
        </w:r>
      </w:hyperlink>
    </w:p>
    <w:p w14:paraId="39D70C1B" w14:textId="21E13C3F" w:rsidR="00EC4008" w:rsidRDefault="00EC4008">
      <w:pPr>
        <w:pStyle w:val="TOC3"/>
        <w:rPr>
          <w:rFonts w:asciiTheme="minorHAnsi" w:eastAsiaTheme="minorEastAsia" w:hAnsiTheme="minorHAnsi" w:cstheme="minorBidi"/>
          <w:sz w:val="22"/>
          <w:szCs w:val="22"/>
        </w:rPr>
      </w:pPr>
      <w:hyperlink w:anchor="_Toc72319426" w:history="1">
        <w:r w:rsidRPr="002102FE">
          <w:rPr>
            <w:rStyle w:val="Hyperlink"/>
          </w:rPr>
          <w:t>1.3.3</w:t>
        </w:r>
        <w:r>
          <w:rPr>
            <w:rFonts w:asciiTheme="minorHAnsi" w:eastAsiaTheme="minorEastAsia" w:hAnsiTheme="minorHAnsi" w:cstheme="minorBidi"/>
            <w:sz w:val="22"/>
            <w:szCs w:val="22"/>
          </w:rPr>
          <w:tab/>
        </w:r>
        <w:r w:rsidRPr="002102FE">
          <w:rPr>
            <w:rStyle w:val="Hyperlink"/>
          </w:rPr>
          <w:t>LDO Voltage Regulator</w:t>
        </w:r>
        <w:r>
          <w:rPr>
            <w:webHidden/>
          </w:rPr>
          <w:tab/>
        </w:r>
        <w:r>
          <w:rPr>
            <w:webHidden/>
          </w:rPr>
          <w:fldChar w:fldCharType="begin"/>
        </w:r>
        <w:r>
          <w:rPr>
            <w:webHidden/>
          </w:rPr>
          <w:instrText xml:space="preserve"> PAGEREF _Toc72319426 \h </w:instrText>
        </w:r>
        <w:r>
          <w:rPr>
            <w:webHidden/>
          </w:rPr>
        </w:r>
        <w:r>
          <w:rPr>
            <w:webHidden/>
          </w:rPr>
          <w:fldChar w:fldCharType="separate"/>
        </w:r>
        <w:r>
          <w:rPr>
            <w:webHidden/>
          </w:rPr>
          <w:t>9</w:t>
        </w:r>
        <w:r>
          <w:rPr>
            <w:webHidden/>
          </w:rPr>
          <w:fldChar w:fldCharType="end"/>
        </w:r>
      </w:hyperlink>
    </w:p>
    <w:p w14:paraId="09F8336A" w14:textId="1A8C4AF4" w:rsidR="00EC4008" w:rsidRDefault="00EC4008">
      <w:pPr>
        <w:pStyle w:val="TOC3"/>
        <w:rPr>
          <w:rFonts w:asciiTheme="minorHAnsi" w:eastAsiaTheme="minorEastAsia" w:hAnsiTheme="minorHAnsi" w:cstheme="minorBidi"/>
          <w:sz w:val="22"/>
          <w:szCs w:val="22"/>
        </w:rPr>
      </w:pPr>
      <w:hyperlink w:anchor="_Toc72319427" w:history="1">
        <w:r w:rsidRPr="002102FE">
          <w:rPr>
            <w:rStyle w:val="Hyperlink"/>
          </w:rPr>
          <w:t>1.3.4</w:t>
        </w:r>
        <w:r>
          <w:rPr>
            <w:rFonts w:asciiTheme="minorHAnsi" w:eastAsiaTheme="minorEastAsia" w:hAnsiTheme="minorHAnsi" w:cstheme="minorBidi"/>
            <w:sz w:val="22"/>
            <w:szCs w:val="22"/>
          </w:rPr>
          <w:tab/>
        </w:r>
        <w:r w:rsidRPr="002102FE">
          <w:rPr>
            <w:rStyle w:val="Hyperlink"/>
          </w:rPr>
          <w:t>µC</w:t>
        </w:r>
        <w:r>
          <w:rPr>
            <w:webHidden/>
          </w:rPr>
          <w:tab/>
        </w:r>
        <w:r>
          <w:rPr>
            <w:webHidden/>
          </w:rPr>
          <w:fldChar w:fldCharType="begin"/>
        </w:r>
        <w:r>
          <w:rPr>
            <w:webHidden/>
          </w:rPr>
          <w:instrText xml:space="preserve"> PAGEREF _Toc72319427 \h </w:instrText>
        </w:r>
        <w:r>
          <w:rPr>
            <w:webHidden/>
          </w:rPr>
        </w:r>
        <w:r>
          <w:rPr>
            <w:webHidden/>
          </w:rPr>
          <w:fldChar w:fldCharType="separate"/>
        </w:r>
        <w:r>
          <w:rPr>
            <w:webHidden/>
          </w:rPr>
          <w:t>9</w:t>
        </w:r>
        <w:r>
          <w:rPr>
            <w:webHidden/>
          </w:rPr>
          <w:fldChar w:fldCharType="end"/>
        </w:r>
      </w:hyperlink>
    </w:p>
    <w:p w14:paraId="11D9278D" w14:textId="7B3BEE11" w:rsidR="00EC4008" w:rsidRDefault="00EC4008">
      <w:pPr>
        <w:pStyle w:val="TOC3"/>
        <w:rPr>
          <w:rFonts w:asciiTheme="minorHAnsi" w:eastAsiaTheme="minorEastAsia" w:hAnsiTheme="minorHAnsi" w:cstheme="minorBidi"/>
          <w:sz w:val="22"/>
          <w:szCs w:val="22"/>
        </w:rPr>
      </w:pPr>
      <w:hyperlink w:anchor="_Toc72319428" w:history="1">
        <w:r w:rsidRPr="002102FE">
          <w:rPr>
            <w:rStyle w:val="Hyperlink"/>
          </w:rPr>
          <w:t>1.3.5</w:t>
        </w:r>
        <w:r>
          <w:rPr>
            <w:rFonts w:asciiTheme="minorHAnsi" w:eastAsiaTheme="minorEastAsia" w:hAnsiTheme="minorHAnsi" w:cstheme="minorBidi"/>
            <w:sz w:val="22"/>
            <w:szCs w:val="22"/>
          </w:rPr>
          <w:tab/>
        </w:r>
        <w:r w:rsidRPr="002102FE">
          <w:rPr>
            <w:rStyle w:val="Hyperlink"/>
          </w:rPr>
          <w:t>RGB LED’s</w:t>
        </w:r>
        <w:r>
          <w:rPr>
            <w:webHidden/>
          </w:rPr>
          <w:tab/>
        </w:r>
        <w:r>
          <w:rPr>
            <w:webHidden/>
          </w:rPr>
          <w:fldChar w:fldCharType="begin"/>
        </w:r>
        <w:r>
          <w:rPr>
            <w:webHidden/>
          </w:rPr>
          <w:instrText xml:space="preserve"> PAGEREF _Toc72319428 \h </w:instrText>
        </w:r>
        <w:r>
          <w:rPr>
            <w:webHidden/>
          </w:rPr>
        </w:r>
        <w:r>
          <w:rPr>
            <w:webHidden/>
          </w:rPr>
          <w:fldChar w:fldCharType="separate"/>
        </w:r>
        <w:r>
          <w:rPr>
            <w:webHidden/>
          </w:rPr>
          <w:t>10</w:t>
        </w:r>
        <w:r>
          <w:rPr>
            <w:webHidden/>
          </w:rPr>
          <w:fldChar w:fldCharType="end"/>
        </w:r>
      </w:hyperlink>
    </w:p>
    <w:p w14:paraId="52CF0EFC" w14:textId="6684F7D1" w:rsidR="00EC4008" w:rsidRDefault="00EC4008">
      <w:pPr>
        <w:pStyle w:val="TOC3"/>
        <w:rPr>
          <w:rFonts w:asciiTheme="minorHAnsi" w:eastAsiaTheme="minorEastAsia" w:hAnsiTheme="minorHAnsi" w:cstheme="minorBidi"/>
          <w:sz w:val="22"/>
          <w:szCs w:val="22"/>
        </w:rPr>
      </w:pPr>
      <w:hyperlink w:anchor="_Toc72319429" w:history="1">
        <w:r w:rsidRPr="002102FE">
          <w:rPr>
            <w:rStyle w:val="Hyperlink"/>
          </w:rPr>
          <w:t>1.3.6</w:t>
        </w:r>
        <w:r>
          <w:rPr>
            <w:rFonts w:asciiTheme="minorHAnsi" w:eastAsiaTheme="minorEastAsia" w:hAnsiTheme="minorHAnsi" w:cstheme="minorBidi"/>
            <w:sz w:val="22"/>
            <w:szCs w:val="22"/>
          </w:rPr>
          <w:tab/>
        </w:r>
        <w:r w:rsidRPr="002102FE">
          <w:rPr>
            <w:rStyle w:val="Hyperlink"/>
          </w:rPr>
          <w:t>Voltage Level Translator</w:t>
        </w:r>
        <w:r>
          <w:rPr>
            <w:webHidden/>
          </w:rPr>
          <w:tab/>
        </w:r>
        <w:r>
          <w:rPr>
            <w:webHidden/>
          </w:rPr>
          <w:fldChar w:fldCharType="begin"/>
        </w:r>
        <w:r>
          <w:rPr>
            <w:webHidden/>
          </w:rPr>
          <w:instrText xml:space="preserve"> PAGEREF _Toc72319429 \h </w:instrText>
        </w:r>
        <w:r>
          <w:rPr>
            <w:webHidden/>
          </w:rPr>
        </w:r>
        <w:r>
          <w:rPr>
            <w:webHidden/>
          </w:rPr>
          <w:fldChar w:fldCharType="separate"/>
        </w:r>
        <w:r>
          <w:rPr>
            <w:webHidden/>
          </w:rPr>
          <w:t>11</w:t>
        </w:r>
        <w:r>
          <w:rPr>
            <w:webHidden/>
          </w:rPr>
          <w:fldChar w:fldCharType="end"/>
        </w:r>
      </w:hyperlink>
    </w:p>
    <w:p w14:paraId="6C7EAD50" w14:textId="4DB1EAB9" w:rsidR="00EC4008" w:rsidRDefault="00EC4008">
      <w:pPr>
        <w:pStyle w:val="TOC3"/>
        <w:rPr>
          <w:rFonts w:asciiTheme="minorHAnsi" w:eastAsiaTheme="minorEastAsia" w:hAnsiTheme="minorHAnsi" w:cstheme="minorBidi"/>
          <w:sz w:val="22"/>
          <w:szCs w:val="22"/>
        </w:rPr>
      </w:pPr>
      <w:hyperlink w:anchor="_Toc72319430" w:history="1">
        <w:r w:rsidRPr="002102FE">
          <w:rPr>
            <w:rStyle w:val="Hyperlink"/>
          </w:rPr>
          <w:t>1.3.7</w:t>
        </w:r>
        <w:r>
          <w:rPr>
            <w:rFonts w:asciiTheme="minorHAnsi" w:eastAsiaTheme="minorEastAsia" w:hAnsiTheme="minorHAnsi" w:cstheme="minorBidi"/>
            <w:sz w:val="22"/>
            <w:szCs w:val="22"/>
          </w:rPr>
          <w:tab/>
        </w:r>
        <w:r w:rsidRPr="002102FE">
          <w:rPr>
            <w:rStyle w:val="Hyperlink"/>
          </w:rPr>
          <w:t>Rotary Encoder</w:t>
        </w:r>
        <w:r>
          <w:rPr>
            <w:webHidden/>
          </w:rPr>
          <w:tab/>
        </w:r>
        <w:r>
          <w:rPr>
            <w:webHidden/>
          </w:rPr>
          <w:fldChar w:fldCharType="begin"/>
        </w:r>
        <w:r>
          <w:rPr>
            <w:webHidden/>
          </w:rPr>
          <w:instrText xml:space="preserve"> PAGEREF _Toc72319430 \h </w:instrText>
        </w:r>
        <w:r>
          <w:rPr>
            <w:webHidden/>
          </w:rPr>
        </w:r>
        <w:r>
          <w:rPr>
            <w:webHidden/>
          </w:rPr>
          <w:fldChar w:fldCharType="separate"/>
        </w:r>
        <w:r>
          <w:rPr>
            <w:webHidden/>
          </w:rPr>
          <w:t>12</w:t>
        </w:r>
        <w:r>
          <w:rPr>
            <w:webHidden/>
          </w:rPr>
          <w:fldChar w:fldCharType="end"/>
        </w:r>
      </w:hyperlink>
    </w:p>
    <w:p w14:paraId="52CBD91C" w14:textId="52B1EEEE" w:rsidR="00EC4008" w:rsidRDefault="00EC4008">
      <w:pPr>
        <w:pStyle w:val="TOC3"/>
        <w:rPr>
          <w:rFonts w:asciiTheme="minorHAnsi" w:eastAsiaTheme="minorEastAsia" w:hAnsiTheme="minorHAnsi" w:cstheme="minorBidi"/>
          <w:sz w:val="22"/>
          <w:szCs w:val="22"/>
        </w:rPr>
      </w:pPr>
      <w:hyperlink w:anchor="_Toc72319431" w:history="1">
        <w:r w:rsidRPr="002102FE">
          <w:rPr>
            <w:rStyle w:val="Hyperlink"/>
          </w:rPr>
          <w:t>1.3.8</w:t>
        </w:r>
        <w:r>
          <w:rPr>
            <w:rFonts w:asciiTheme="minorHAnsi" w:eastAsiaTheme="minorEastAsia" w:hAnsiTheme="minorHAnsi" w:cstheme="minorBidi"/>
            <w:sz w:val="22"/>
            <w:szCs w:val="22"/>
          </w:rPr>
          <w:tab/>
        </w:r>
        <w:r w:rsidRPr="002102FE">
          <w:rPr>
            <w:rStyle w:val="Hyperlink"/>
          </w:rPr>
          <w:t>EEPROM</w:t>
        </w:r>
        <w:r>
          <w:rPr>
            <w:webHidden/>
          </w:rPr>
          <w:tab/>
        </w:r>
        <w:r>
          <w:rPr>
            <w:webHidden/>
          </w:rPr>
          <w:fldChar w:fldCharType="begin"/>
        </w:r>
        <w:r>
          <w:rPr>
            <w:webHidden/>
          </w:rPr>
          <w:instrText xml:space="preserve"> PAGEREF _Toc72319431 \h </w:instrText>
        </w:r>
        <w:r>
          <w:rPr>
            <w:webHidden/>
          </w:rPr>
        </w:r>
        <w:r>
          <w:rPr>
            <w:webHidden/>
          </w:rPr>
          <w:fldChar w:fldCharType="separate"/>
        </w:r>
        <w:r>
          <w:rPr>
            <w:webHidden/>
          </w:rPr>
          <w:t>13</w:t>
        </w:r>
        <w:r>
          <w:rPr>
            <w:webHidden/>
          </w:rPr>
          <w:fldChar w:fldCharType="end"/>
        </w:r>
      </w:hyperlink>
    </w:p>
    <w:p w14:paraId="7154FB88" w14:textId="52DD95DA" w:rsidR="00EC4008" w:rsidRDefault="00EC4008">
      <w:pPr>
        <w:pStyle w:val="TOC1"/>
        <w:rPr>
          <w:rFonts w:asciiTheme="minorHAnsi" w:eastAsiaTheme="minorEastAsia" w:hAnsiTheme="minorHAnsi" w:cstheme="minorBidi"/>
          <w:b w:val="0"/>
          <w:caps w:val="0"/>
          <w:noProof/>
          <w:sz w:val="22"/>
          <w:szCs w:val="22"/>
        </w:rPr>
      </w:pPr>
      <w:hyperlink w:anchor="_Toc72319432" w:history="1">
        <w:r w:rsidRPr="002102FE">
          <w:rPr>
            <w:rStyle w:val="Hyperlink"/>
            <w:noProof/>
          </w:rPr>
          <w:t>besluit….</w:t>
        </w:r>
        <w:r>
          <w:rPr>
            <w:noProof/>
            <w:webHidden/>
          </w:rPr>
          <w:tab/>
        </w:r>
        <w:r>
          <w:rPr>
            <w:noProof/>
            <w:webHidden/>
          </w:rPr>
          <w:fldChar w:fldCharType="begin"/>
        </w:r>
        <w:r>
          <w:rPr>
            <w:noProof/>
            <w:webHidden/>
          </w:rPr>
          <w:instrText xml:space="preserve"> PAGEREF _Toc72319432 \h </w:instrText>
        </w:r>
        <w:r>
          <w:rPr>
            <w:noProof/>
            <w:webHidden/>
          </w:rPr>
        </w:r>
        <w:r>
          <w:rPr>
            <w:noProof/>
            <w:webHidden/>
          </w:rPr>
          <w:fldChar w:fldCharType="separate"/>
        </w:r>
        <w:r>
          <w:rPr>
            <w:noProof/>
            <w:webHidden/>
          </w:rPr>
          <w:t>3</w:t>
        </w:r>
        <w:r>
          <w:rPr>
            <w:noProof/>
            <w:webHidden/>
          </w:rPr>
          <w:fldChar w:fldCharType="end"/>
        </w:r>
      </w:hyperlink>
    </w:p>
    <w:p w14:paraId="750B8E69" w14:textId="644293FA" w:rsidR="002F64D2" w:rsidRDefault="007C498C" w:rsidP="002F64D2">
      <w:r>
        <w:fldChar w:fldCharType="end"/>
      </w:r>
    </w:p>
    <w:p w14:paraId="66A060D9" w14:textId="2C06B510" w:rsidR="002F64D2" w:rsidRDefault="002F64D2">
      <w:pPr>
        <w:spacing w:after="0"/>
      </w:pPr>
      <w:r>
        <w:br w:type="page"/>
      </w:r>
    </w:p>
    <w:p w14:paraId="6C5E2492" w14:textId="4588F31E" w:rsidR="002F64D2" w:rsidRDefault="002F64D2" w:rsidP="002F64D2">
      <w:pPr>
        <w:pStyle w:val="Kopzondernummer"/>
      </w:pPr>
      <w:bookmarkStart w:id="8" w:name="_Toc72319419"/>
      <w:r>
        <w:lastRenderedPageBreak/>
        <w:t>Voorwoord</w:t>
      </w:r>
      <w:bookmarkEnd w:id="8"/>
    </w:p>
    <w:p w14:paraId="72ADEEF2" w14:textId="25C86B5F" w:rsidR="002F64D2" w:rsidRPr="00E66630" w:rsidRDefault="009757C6" w:rsidP="002F64D2">
      <w:r>
        <w:t xml:space="preserve">TEKST </w:t>
      </w:r>
      <w:proofErr w:type="spellStart"/>
      <w:r>
        <w:t>TEKST</w:t>
      </w:r>
      <w:proofErr w:type="spellEnd"/>
      <w:r>
        <w:t xml:space="preserve"> </w:t>
      </w:r>
      <w:proofErr w:type="spellStart"/>
      <w:r>
        <w:t>TEKST</w:t>
      </w:r>
      <w:proofErr w:type="spellEnd"/>
      <w:r>
        <w:t xml:space="preserve"> ...</w:t>
      </w:r>
    </w:p>
    <w:p w14:paraId="2250884C" w14:textId="77777777" w:rsidR="00E66630" w:rsidRDefault="00E66630" w:rsidP="002F64D2"/>
    <w:p w14:paraId="076D2850" w14:textId="3DDC3C54" w:rsidR="001701B2" w:rsidRPr="001701B2" w:rsidRDefault="006E5F9F" w:rsidP="008A43FF">
      <w:pPr>
        <w:pStyle w:val="Kopzondernummer"/>
      </w:pPr>
      <w:bookmarkStart w:id="9" w:name="_Toc163711464"/>
      <w:bookmarkStart w:id="10" w:name="_Toc72319420"/>
      <w:r w:rsidRPr="00CB02C4">
        <w:lastRenderedPageBreak/>
        <w:t>Inleiding</w:t>
      </w:r>
      <w:bookmarkEnd w:id="9"/>
      <w:bookmarkEnd w:id="10"/>
    </w:p>
    <w:p w14:paraId="14B4BC30" w14:textId="051D979E" w:rsidR="00E66630" w:rsidRDefault="004A6AA2" w:rsidP="00E66630">
      <w:r>
        <w:t>Deze bundel gaat over het project dat ik gemaakt heb voor het vak Practice Enterprise 2</w:t>
      </w:r>
      <w:r w:rsidR="00CC367D">
        <w:t xml:space="preserve">, hierbij </w:t>
      </w:r>
      <w:r w:rsidR="00E15503">
        <w:t>waren de</w:t>
      </w:r>
      <w:r w:rsidR="00C70E49">
        <w:t xml:space="preserve"> minimale</w:t>
      </w:r>
      <w:r w:rsidR="00E15503">
        <w:t xml:space="preserve"> vereisten dat ik een PCB ontwerp, Software schrijf</w:t>
      </w:r>
      <w:r w:rsidR="00C70E49">
        <w:t xml:space="preserve"> (liefst in C op een µController) en ten slotte het project een nuttige toepassing heeft.</w:t>
      </w:r>
      <w:r w:rsidR="00E47F77">
        <w:t xml:space="preserve"> </w:t>
      </w:r>
      <w:r w:rsidR="003970B7">
        <w:t xml:space="preserve">Het </w:t>
      </w:r>
      <w:r w:rsidR="007C2DE7">
        <w:t>is</w:t>
      </w:r>
      <w:r w:rsidR="003970B7">
        <w:t xml:space="preserve"> ook belangrijk dat </w:t>
      </w:r>
      <w:r w:rsidR="007C2DE7">
        <w:t>er</w:t>
      </w:r>
      <w:r w:rsidR="007C3091">
        <w:t xml:space="preserve"> een veilig project</w:t>
      </w:r>
      <w:r w:rsidR="006B621E">
        <w:t xml:space="preserve"> </w:t>
      </w:r>
      <w:r w:rsidR="007C2DE7">
        <w:t>ge</w:t>
      </w:r>
      <w:r w:rsidR="006B621E">
        <w:t>kozen</w:t>
      </w:r>
      <w:r w:rsidR="007C2DE7">
        <w:t xml:space="preserve"> </w:t>
      </w:r>
      <w:r w:rsidR="00474AAB">
        <w:t>werd</w:t>
      </w:r>
      <w:r w:rsidR="006B621E">
        <w:t xml:space="preserve"> en de kostprijs niet te hoog lag.</w:t>
      </w:r>
    </w:p>
    <w:p w14:paraId="544D10E6" w14:textId="1FDC976F" w:rsidR="001701B2" w:rsidRDefault="00BA615F" w:rsidP="00E66630">
      <w:r>
        <w:t>Na enkele projectjes dat ik</w:t>
      </w:r>
      <w:r w:rsidR="005A2C26">
        <w:t xml:space="preserve"> heb</w:t>
      </w:r>
      <w:r>
        <w:t xml:space="preserve"> voorgesteld</w:t>
      </w:r>
      <w:r w:rsidR="00A42FEF">
        <w:t xml:space="preserve"> </w:t>
      </w:r>
      <w:r w:rsidR="00B1517A">
        <w:t>koos ik</w:t>
      </w:r>
      <w:r w:rsidR="00760A9B">
        <w:t xml:space="preserve"> om een </w:t>
      </w:r>
      <w:r w:rsidR="00474AAB">
        <w:t>elektronisch</w:t>
      </w:r>
      <w:r w:rsidR="00D60D44">
        <w:t xml:space="preserve"> educatief</w:t>
      </w:r>
      <w:r w:rsidR="00760A9B">
        <w:t xml:space="preserve"> </w:t>
      </w:r>
      <w:r w:rsidR="00474AAB">
        <w:t>schaakbord te maken</w:t>
      </w:r>
      <w:r w:rsidR="00EF0DAF">
        <w:t>.</w:t>
      </w:r>
      <w:r w:rsidR="009C3F75">
        <w:t xml:space="preserve"> </w:t>
      </w:r>
      <w:r w:rsidR="00EF0DAF">
        <w:t>H</w:t>
      </w:r>
      <w:r w:rsidR="009C3F75">
        <w:t xml:space="preserve">iermee zouw u dan de mogelijkheid krijgen om </w:t>
      </w:r>
      <w:r w:rsidR="00D60D44">
        <w:t>te leren</w:t>
      </w:r>
      <w:r w:rsidR="003E1295">
        <w:t xml:space="preserve"> hoe men </w:t>
      </w:r>
      <w:r w:rsidR="00DF7785">
        <w:t xml:space="preserve">iedere pion </w:t>
      </w:r>
      <w:r w:rsidR="007D6ABE">
        <w:t>zet en de werking</w:t>
      </w:r>
      <w:r w:rsidR="00C33C82">
        <w:t xml:space="preserve"> van een </w:t>
      </w:r>
      <w:r w:rsidR="005E6B7D">
        <w:t>schaakklok</w:t>
      </w:r>
      <w:r w:rsidR="007E77B6">
        <w:t xml:space="preserve">. </w:t>
      </w:r>
      <w:r w:rsidR="00D90C81">
        <w:t>Daarnaast bevat het schaakbord over een puntensysteem dat bijgehouden wordt</w:t>
      </w:r>
      <w:r w:rsidR="00601418">
        <w:t>.</w:t>
      </w:r>
    </w:p>
    <w:p w14:paraId="74A43B07" w14:textId="4EA012E9" w:rsidR="002E351F" w:rsidRDefault="004D4970" w:rsidP="00514842">
      <w:pPr>
        <w:pStyle w:val="Heading1"/>
      </w:pPr>
      <w:bookmarkStart w:id="11" w:name="_Toc72319421"/>
      <w:r w:rsidRPr="00514842">
        <w:lastRenderedPageBreak/>
        <w:t>Hardware</w:t>
      </w:r>
      <w:bookmarkEnd w:id="11"/>
    </w:p>
    <w:p w14:paraId="5B796138" w14:textId="0D4C3631" w:rsidR="00424212" w:rsidRPr="00424212" w:rsidRDefault="001D2C5D" w:rsidP="00514842">
      <w:pPr>
        <w:pStyle w:val="Heading2"/>
      </w:pPr>
      <w:bookmarkStart w:id="12" w:name="_Toc72319422"/>
      <w:r w:rsidRPr="00547090">
        <w:t>Blokschema</w:t>
      </w:r>
      <w:bookmarkEnd w:id="12"/>
    </w:p>
    <w:p w14:paraId="19DD9D9D" w14:textId="50B98105" w:rsidR="006C27CB" w:rsidRDefault="009638D1" w:rsidP="00CC5575">
      <w:r>
        <w:rPr>
          <w:noProof/>
        </w:rPr>
        <mc:AlternateContent>
          <mc:Choice Requires="wpg">
            <w:drawing>
              <wp:anchor distT="0" distB="0" distL="114300" distR="114300" simplePos="0" relativeHeight="251687936" behindDoc="0" locked="0" layoutInCell="1" allowOverlap="1" wp14:anchorId="77978C3B" wp14:editId="328344AC">
                <wp:simplePos x="0" y="0"/>
                <wp:positionH relativeFrom="column">
                  <wp:posOffset>-2752</wp:posOffset>
                </wp:positionH>
                <wp:positionV relativeFrom="paragraph">
                  <wp:posOffset>615809</wp:posOffset>
                </wp:positionV>
                <wp:extent cx="5650230" cy="3384550"/>
                <wp:effectExtent l="0" t="0" r="7620" b="6350"/>
                <wp:wrapTopAndBottom/>
                <wp:docPr id="28" name="Group 28"/>
                <wp:cNvGraphicFramePr/>
                <a:graphic xmlns:a="http://schemas.openxmlformats.org/drawingml/2006/main">
                  <a:graphicData uri="http://schemas.microsoft.com/office/word/2010/wordprocessingGroup">
                    <wpg:wgp>
                      <wpg:cNvGrpSpPr/>
                      <wpg:grpSpPr>
                        <a:xfrm>
                          <a:off x="0" y="0"/>
                          <a:ext cx="5650230" cy="3384550"/>
                          <a:chOff x="0" y="0"/>
                          <a:chExt cx="5650230" cy="3384550"/>
                        </a:xfrm>
                      </wpg:grpSpPr>
                      <wps:wsp>
                        <wps:cNvPr id="12" name="Text Box 12"/>
                        <wps:cNvSpPr txBox="1"/>
                        <wps:spPr>
                          <a:xfrm>
                            <a:off x="0" y="3245485"/>
                            <a:ext cx="5650230" cy="139065"/>
                          </a:xfrm>
                          <a:prstGeom prst="rect">
                            <a:avLst/>
                          </a:prstGeom>
                          <a:solidFill>
                            <a:prstClr val="white"/>
                          </a:solidFill>
                          <a:ln>
                            <a:noFill/>
                          </a:ln>
                        </wps:spPr>
                        <wps:txbx>
                          <w:txbxContent>
                            <w:p w14:paraId="32559668" w14:textId="57B03C86" w:rsidR="00C65C71" w:rsidRPr="00D736A2" w:rsidRDefault="00C65C71" w:rsidP="00C65C71">
                              <w:pPr>
                                <w:pStyle w:val="Caption"/>
                                <w:rPr>
                                  <w:bCs w:val="0"/>
                                  <w:noProof/>
                                  <w:sz w:val="20"/>
                                </w:rPr>
                              </w:pPr>
                              <w:r>
                                <w:t xml:space="preserve">Figuur </w:t>
                              </w:r>
                              <w:fldSimple w:instr=" SEQ Figuur \* ARABIC ">
                                <w:r w:rsidR="005D00C7">
                                  <w:rPr>
                                    <w:noProof/>
                                  </w:rPr>
                                  <w:t>1</w:t>
                                </w:r>
                              </w:fldSimple>
                              <w:r>
                                <w:t>, Blokschema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 name="Picture 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5940" cy="3242310"/>
                          </a:xfrm>
                          <a:prstGeom prst="rect">
                            <a:avLst/>
                          </a:prstGeom>
                        </pic:spPr>
                      </pic:pic>
                    </wpg:wgp>
                  </a:graphicData>
                </a:graphic>
              </wp:anchor>
            </w:drawing>
          </mc:Choice>
          <mc:Fallback>
            <w:pict>
              <v:group w14:anchorId="77978C3B" id="Group 28" o:spid="_x0000_s1026" style="position:absolute;margin-left:-.2pt;margin-top:48.5pt;width:444.9pt;height:266.5pt;z-index:251687936" coordsize="56502,33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">
                <v:shapetype id="_x0000_t202" coordsize="21600,21600" o:spt="202" path="m,l,21600r21600,l21600,xe">
                  <v:stroke joinstyle="miter"/>
                  <v:path gradientshapeok="t" o:connecttype="rect"/>
                </v:shapetype>
                <v:shape id="Text Box 12" o:spid="_x0000_s1027" type="#_x0000_t202" style="position:absolute;top:32454;width:56502;height: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32559668" w14:textId="57B03C86" w:rsidR="00C65C71" w:rsidRPr="00D736A2" w:rsidRDefault="00C65C71" w:rsidP="00C65C71">
                        <w:pPr>
                          <w:pStyle w:val="Caption"/>
                          <w:rPr>
                            <w:bCs w:val="0"/>
                            <w:noProof/>
                            <w:sz w:val="20"/>
                          </w:rPr>
                        </w:pPr>
                        <w:r>
                          <w:t xml:space="preserve">Figuur </w:t>
                        </w:r>
                        <w:fldSimple w:instr=" SEQ Figuur \* ARABIC ">
                          <w:r w:rsidR="005D00C7">
                            <w:rPr>
                              <w:noProof/>
                            </w:rPr>
                            <w:t>1</w:t>
                          </w:r>
                        </w:fldSimple>
                        <w:r>
                          <w:t>, Blokschema</w:t>
                        </w:r>
                      </w:p>
                    </w:txbxContent>
                  </v:textbox>
                </v:shape>
                <v:shape id="Picture 8" o:spid="_x0000_s1028" type="#_x0000_t75" style="position:absolute;width:56159;height:32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">
                  <v:imagedata r:id="rId19" o:title=""/>
                </v:shape>
                <w10:wrap type="topAndBottom"/>
              </v:group>
            </w:pict>
          </mc:Fallback>
        </mc:AlternateContent>
      </w:r>
      <w:r w:rsidR="00CC5575">
        <w:t>In het blokschema zien we hoe de verschillende blokken verbonden zijn met elkaar maar dit in een vereenvoudigde weergave. Hierbij kan je zien hoe alles logisch met elkaar verbonden is d.m.v. voedingsaansluitingen en communicatielijnen.</w:t>
      </w:r>
    </w:p>
    <w:p w14:paraId="483D919D" w14:textId="6D6A8654" w:rsidR="00D50ABE" w:rsidRDefault="00D50ABE">
      <w:pPr>
        <w:spacing w:after="0"/>
        <w:sectPr w:rsidR="00D50ABE" w:rsidSect="00CD5F6F">
          <w:pgSz w:w="11906" w:h="16838" w:code="9"/>
          <w:pgMar w:top="1134" w:right="1134" w:bottom="1134" w:left="1871" w:header="709" w:footer="709" w:gutter="0"/>
          <w:pgNumType w:start="1"/>
          <w:cols w:space="708"/>
          <w:docGrid w:linePitch="360"/>
        </w:sectPr>
      </w:pPr>
    </w:p>
    <w:p w14:paraId="50E44C9D" w14:textId="5C523F98" w:rsidR="00EA6CD3" w:rsidRDefault="008549A7" w:rsidP="00514842">
      <w:pPr>
        <w:pStyle w:val="Heading2"/>
      </w:pPr>
      <w:bookmarkStart w:id="13" w:name="_Toc72319423"/>
      <w:r w:rsidRPr="00514842">
        <w:lastRenderedPageBreak/>
        <w:t>Schema’s</w:t>
      </w:r>
      <w:bookmarkEnd w:id="13"/>
    </w:p>
    <w:p w14:paraId="0409869A" w14:textId="260289CA" w:rsidR="00B12E14" w:rsidRDefault="00D50ABE" w:rsidP="006C27CB">
      <w:pPr>
        <w:rPr>
          <w:noProof/>
        </w:rPr>
      </w:pPr>
      <w:r>
        <w:rPr>
          <w:noProof/>
        </w:rPr>
        <mc:AlternateContent>
          <mc:Choice Requires="wpg">
            <w:drawing>
              <wp:anchor distT="0" distB="0" distL="114300" distR="114300" simplePos="0" relativeHeight="251656192" behindDoc="0" locked="0" layoutInCell="1" allowOverlap="1" wp14:anchorId="4A6CD29B" wp14:editId="70EE4855">
                <wp:simplePos x="0" y="0"/>
                <wp:positionH relativeFrom="margin">
                  <wp:posOffset>-79375</wp:posOffset>
                </wp:positionH>
                <wp:positionV relativeFrom="paragraph">
                  <wp:posOffset>247579</wp:posOffset>
                </wp:positionV>
                <wp:extent cx="9301600" cy="4504690"/>
                <wp:effectExtent l="0" t="0" r="0" b="0"/>
                <wp:wrapNone/>
                <wp:docPr id="29" name="Group 29"/>
                <wp:cNvGraphicFramePr/>
                <a:graphic xmlns:a="http://schemas.openxmlformats.org/drawingml/2006/main">
                  <a:graphicData uri="http://schemas.microsoft.com/office/word/2010/wordprocessingGroup">
                    <wpg:wgp>
                      <wpg:cNvGrpSpPr/>
                      <wpg:grpSpPr>
                        <a:xfrm>
                          <a:off x="0" y="0"/>
                          <a:ext cx="9301600" cy="4504690"/>
                          <a:chOff x="0" y="0"/>
                          <a:chExt cx="9196705" cy="4454336"/>
                        </a:xfrm>
                      </wpg:grpSpPr>
                      <pic:pic xmlns:pic="http://schemas.openxmlformats.org/drawingml/2006/picture">
                        <pic:nvPicPr>
                          <pic:cNvPr id="18" name="Picture 1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9196705" cy="4447540"/>
                          </a:xfrm>
                          <a:prstGeom prst="rect">
                            <a:avLst/>
                          </a:prstGeom>
                        </pic:spPr>
                      </pic:pic>
                      <wps:wsp>
                        <wps:cNvPr id="13" name="Text Box 13"/>
                        <wps:cNvSpPr txBox="1"/>
                        <wps:spPr>
                          <a:xfrm>
                            <a:off x="203200" y="4315271"/>
                            <a:ext cx="8039735" cy="139065"/>
                          </a:xfrm>
                          <a:prstGeom prst="rect">
                            <a:avLst/>
                          </a:prstGeom>
                          <a:solidFill>
                            <a:prstClr val="white"/>
                          </a:solidFill>
                          <a:ln>
                            <a:noFill/>
                          </a:ln>
                        </wps:spPr>
                        <wps:txbx>
                          <w:txbxContent>
                            <w:p w14:paraId="2DEEE28B" w14:textId="71DB67D8" w:rsidR="0019130E" w:rsidRPr="00647772" w:rsidRDefault="0019130E" w:rsidP="0019130E">
                              <w:pPr>
                                <w:pStyle w:val="Caption"/>
                                <w:rPr>
                                  <w:bCs w:val="0"/>
                                  <w:noProof/>
                                  <w:sz w:val="20"/>
                                </w:rPr>
                              </w:pPr>
                              <w:r>
                                <w:t xml:space="preserve">Figuur </w:t>
                              </w:r>
                              <w:fldSimple w:instr=" SEQ Figuur \* ARABIC ">
                                <w:r w:rsidR="005D00C7">
                                  <w:rPr>
                                    <w:noProof/>
                                  </w:rPr>
                                  <w:t>2</w:t>
                                </w:r>
                              </w:fldSimple>
                              <w:r>
                                <w:t>, Schema hoofdbord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6CD29B" id="Group 29" o:spid="_x0000_s1029" style="position:absolute;margin-left:-6.25pt;margin-top:19.5pt;width:732.4pt;height:354.7pt;z-index:251656192;mso-position-horizontal-relative:margin;mso-width-relative:margin;mso-height-relative:margin" coordsize="91967,44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">
                <v:shape id="Picture 18" o:spid="_x0000_s1030" type="#_x0000_t75" style="position:absolute;width:91967;height:44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">
                  <v:imagedata r:id="rId21" o:title=""/>
                </v:shape>
                <v:shape id="Text Box 13" o:spid="_x0000_s1031" type="#_x0000_t202" style="position:absolute;left:2032;top:43152;width:80397;height: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2DEEE28B" w14:textId="71DB67D8" w:rsidR="0019130E" w:rsidRPr="00647772" w:rsidRDefault="0019130E" w:rsidP="0019130E">
                        <w:pPr>
                          <w:pStyle w:val="Caption"/>
                          <w:rPr>
                            <w:bCs w:val="0"/>
                            <w:noProof/>
                            <w:sz w:val="20"/>
                          </w:rPr>
                        </w:pPr>
                        <w:r>
                          <w:t xml:space="preserve">Figuur </w:t>
                        </w:r>
                        <w:fldSimple w:instr=" SEQ Figuur \* ARABIC ">
                          <w:r w:rsidR="005D00C7">
                            <w:rPr>
                              <w:noProof/>
                            </w:rPr>
                            <w:t>2</w:t>
                          </w:r>
                        </w:fldSimple>
                        <w:r>
                          <w:t>, Schema hoofdbord</w:t>
                        </w:r>
                      </w:p>
                    </w:txbxContent>
                  </v:textbox>
                </v:shape>
                <w10:wrap anchorx="margin"/>
              </v:group>
            </w:pict>
          </mc:Fallback>
        </mc:AlternateContent>
      </w:r>
      <w:r w:rsidR="006C27CB">
        <w:t xml:space="preserve">Dit is het </w:t>
      </w:r>
      <w:r w:rsidR="00517100">
        <w:t>aansluiting sche</w:t>
      </w:r>
      <w:r w:rsidR="00517100" w:rsidRPr="00517100">
        <w:t>ma</w:t>
      </w:r>
      <w:r w:rsidR="002E1143">
        <w:t xml:space="preserve"> van het hoofdbord, hierin </w:t>
      </w:r>
      <w:r w:rsidR="00130816">
        <w:t>zit:</w:t>
      </w:r>
      <w:r w:rsidR="009570A4">
        <w:t xml:space="preserve"> de </w:t>
      </w:r>
      <w:r w:rsidR="002E1143">
        <w:t>µC,</w:t>
      </w:r>
      <w:r w:rsidR="008549A7">
        <w:t xml:space="preserve"> 7 Segment</w:t>
      </w:r>
      <w:r w:rsidR="0019779E">
        <w:t>en</w:t>
      </w:r>
      <w:r w:rsidR="009570A4">
        <w:t>, Rotary Encoder</w:t>
      </w:r>
      <w:r w:rsidR="00AE0A37">
        <w:t xml:space="preserve"> ... Later wordt </w:t>
      </w:r>
      <w:r w:rsidR="002A749B">
        <w:t xml:space="preserve">ieder </w:t>
      </w:r>
      <w:r w:rsidR="003F7211">
        <w:t xml:space="preserve">deel </w:t>
      </w:r>
      <w:r w:rsidR="00130816">
        <w:t xml:space="preserve">nog </w:t>
      </w:r>
      <w:r w:rsidR="002A749B">
        <w:t>besproken.</w:t>
      </w:r>
      <w:r w:rsidR="00FA50CE" w:rsidRPr="00FA50CE">
        <w:rPr>
          <w:noProof/>
        </w:rPr>
        <w:t xml:space="preserve"> </w:t>
      </w:r>
      <w:r w:rsidR="00B12E14">
        <w:rPr>
          <w:noProof/>
        </w:rPr>
        <w:br w:type="page"/>
      </w:r>
    </w:p>
    <w:p w14:paraId="4D4F0528" w14:textId="5A5E99DC" w:rsidR="002A749B" w:rsidRDefault="00B12E14" w:rsidP="006C27CB">
      <w:r w:rsidRPr="003F7211">
        <w:rPr>
          <w:noProof/>
        </w:rPr>
        <w:lastRenderedPageBreak/>
        <w:drawing>
          <wp:anchor distT="0" distB="0" distL="114300" distR="114300" simplePos="0" relativeHeight="251649024" behindDoc="0" locked="0" layoutInCell="1" allowOverlap="1" wp14:anchorId="6CCCF431" wp14:editId="0059DA85">
            <wp:simplePos x="0" y="0"/>
            <wp:positionH relativeFrom="margin">
              <wp:posOffset>-3175</wp:posOffset>
            </wp:positionH>
            <wp:positionV relativeFrom="page">
              <wp:posOffset>1192318</wp:posOffset>
            </wp:positionV>
            <wp:extent cx="9251950" cy="4572000"/>
            <wp:effectExtent l="0" t="0" r="635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1572"/>
                    <a:stretch/>
                  </pic:blipFill>
                  <pic:spPr bwMode="auto">
                    <a:xfrm>
                      <a:off x="0" y="0"/>
                      <a:ext cx="9251950" cy="4572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9130E">
        <w:rPr>
          <w:noProof/>
        </w:rPr>
        <mc:AlternateContent>
          <mc:Choice Requires="wps">
            <w:drawing>
              <wp:anchor distT="0" distB="0" distL="114300" distR="114300" simplePos="0" relativeHeight="251658240" behindDoc="0" locked="0" layoutInCell="1" allowOverlap="1" wp14:anchorId="159C5820" wp14:editId="1220DAB0">
                <wp:simplePos x="0" y="0"/>
                <wp:positionH relativeFrom="column">
                  <wp:posOffset>-3175</wp:posOffset>
                </wp:positionH>
                <wp:positionV relativeFrom="paragraph">
                  <wp:posOffset>4917440</wp:posOffset>
                </wp:positionV>
                <wp:extent cx="925195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9251950" cy="635"/>
                        </a:xfrm>
                        <a:prstGeom prst="rect">
                          <a:avLst/>
                        </a:prstGeom>
                        <a:solidFill>
                          <a:prstClr val="white"/>
                        </a:solidFill>
                        <a:ln>
                          <a:noFill/>
                        </a:ln>
                      </wps:spPr>
                      <wps:txbx>
                        <w:txbxContent>
                          <w:p w14:paraId="2041C840" w14:textId="4525162D" w:rsidR="0019130E" w:rsidRPr="0019130E" w:rsidRDefault="0019130E" w:rsidP="0019130E">
                            <w:pPr>
                              <w:pStyle w:val="Caption"/>
                            </w:pPr>
                            <w:r>
                              <w:t xml:space="preserve">Figuur </w:t>
                            </w:r>
                            <w:fldSimple w:instr=" SEQ Figuur \* ARABIC ">
                              <w:r w:rsidR="005D00C7">
                                <w:rPr>
                                  <w:noProof/>
                                </w:rPr>
                                <w:t>3</w:t>
                              </w:r>
                            </w:fldSimple>
                            <w:r>
                              <w:t>, Schema pionnen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C5820" id="Text Box 14" o:spid="_x0000_s1032" type="#_x0000_t202" style="position:absolute;margin-left:-.25pt;margin-top:387.2pt;width:728.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wDvLgIAAGYEAAAOAAAAZHJzL2Uyb0RvYy54bWysVMFu2zAMvQ/YPwi6L07SpVi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" stroked="f">
                <v:textbox style="mso-fit-shape-to-text:t" inset="0,0,0,0">
                  <w:txbxContent>
                    <w:p w14:paraId="2041C840" w14:textId="4525162D" w:rsidR="0019130E" w:rsidRPr="0019130E" w:rsidRDefault="0019130E" w:rsidP="0019130E">
                      <w:pPr>
                        <w:pStyle w:val="Caption"/>
                      </w:pPr>
                      <w:r>
                        <w:t xml:space="preserve">Figuur </w:t>
                      </w:r>
                      <w:fldSimple w:instr=" SEQ Figuur \* ARABIC ">
                        <w:r w:rsidR="005D00C7">
                          <w:rPr>
                            <w:noProof/>
                          </w:rPr>
                          <w:t>3</w:t>
                        </w:r>
                      </w:fldSimple>
                      <w:r>
                        <w:t>, Schema pionnen</w:t>
                      </w:r>
                    </w:p>
                  </w:txbxContent>
                </v:textbox>
                <w10:wrap type="topAndBottom"/>
              </v:shape>
            </w:pict>
          </mc:Fallback>
        </mc:AlternateContent>
      </w:r>
      <w:r w:rsidR="002A749B">
        <w:t>Dit is het aansluiting sche</w:t>
      </w:r>
      <w:r w:rsidR="002A749B" w:rsidRPr="00517100">
        <w:t>ma</w:t>
      </w:r>
      <w:r w:rsidR="002A749B">
        <w:t xml:space="preserve"> van</w:t>
      </w:r>
      <w:r w:rsidR="003F7211">
        <w:t xml:space="preserve"> de borden die zich onderaan de pionnen liggen</w:t>
      </w:r>
      <w:r w:rsidR="002A749B">
        <w:t>, Later wordt ieder</w:t>
      </w:r>
      <w:r w:rsidR="003F7211">
        <w:t xml:space="preserve"> deel</w:t>
      </w:r>
      <w:r w:rsidR="002A749B">
        <w:t xml:space="preserve"> besproken.</w:t>
      </w:r>
    </w:p>
    <w:p w14:paraId="6A097395" w14:textId="76D99BD0" w:rsidR="00D55DBB" w:rsidRDefault="00D55DBB">
      <w:pPr>
        <w:spacing w:after="0"/>
        <w:sectPr w:rsidR="00D55DBB" w:rsidSect="00EF5D4F">
          <w:pgSz w:w="16838" w:h="11906" w:orient="landscape" w:code="9"/>
          <w:pgMar w:top="1418" w:right="1134" w:bottom="1134" w:left="1134" w:header="709" w:footer="709" w:gutter="0"/>
          <w:pgNumType w:start="5"/>
          <w:cols w:space="708"/>
          <w:docGrid w:linePitch="360"/>
        </w:sectPr>
      </w:pPr>
    </w:p>
    <w:p w14:paraId="22A25011" w14:textId="77777777" w:rsidR="002A749B" w:rsidRDefault="001E58B8" w:rsidP="00514842">
      <w:pPr>
        <w:pStyle w:val="Heading2"/>
      </w:pPr>
      <w:bookmarkStart w:id="14" w:name="_Toc72319424"/>
      <w:r>
        <w:lastRenderedPageBreak/>
        <w:t>Beschrijving</w:t>
      </w:r>
      <w:bookmarkEnd w:id="14"/>
      <w:r>
        <w:t xml:space="preserve"> </w:t>
      </w:r>
    </w:p>
    <w:p w14:paraId="004A8528" w14:textId="5BA60454" w:rsidR="00447E76" w:rsidRDefault="00382996" w:rsidP="00AD056B">
      <w:r>
        <w:t xml:space="preserve">Hierin ga ik ieder deel bespreken en uitleggen hoe </w:t>
      </w:r>
      <w:r w:rsidR="00FD3145">
        <w:t xml:space="preserve">ik eventueel iets </w:t>
      </w:r>
      <w:r w:rsidR="002D3821">
        <w:t>berekend</w:t>
      </w:r>
      <w:r w:rsidR="00FD3145">
        <w:t xml:space="preserve"> heb</w:t>
      </w:r>
      <w:r>
        <w:t>.</w:t>
      </w:r>
    </w:p>
    <w:p w14:paraId="35CF2614" w14:textId="74D50651" w:rsidR="00382996" w:rsidRPr="003F09C8" w:rsidRDefault="00AA47DE" w:rsidP="00DF5558">
      <w:pPr>
        <w:pStyle w:val="Heading3"/>
        <w:tabs>
          <w:tab w:val="clear" w:pos="1021"/>
        </w:tabs>
        <w:ind w:left="1418" w:hanging="851"/>
      </w:pPr>
      <w:bookmarkStart w:id="15" w:name="_Toc72319425"/>
      <w:r>
        <w:t>Schakelende voeding</w:t>
      </w:r>
      <w:bookmarkEnd w:id="15"/>
    </w:p>
    <w:p w14:paraId="7CC167BF" w14:textId="73E2E8AE" w:rsidR="004C7B92" w:rsidRDefault="00676BFD" w:rsidP="00514842">
      <w:r>
        <w:rPr>
          <w:noProof/>
        </w:rPr>
        <w:drawing>
          <wp:anchor distT="0" distB="0" distL="114300" distR="114300" simplePos="0" relativeHeight="251650048" behindDoc="1" locked="0" layoutInCell="1" allowOverlap="1" wp14:anchorId="6D834A48" wp14:editId="11725886">
            <wp:simplePos x="0" y="0"/>
            <wp:positionH relativeFrom="margin">
              <wp:align>right</wp:align>
            </wp:positionH>
            <wp:positionV relativeFrom="paragraph">
              <wp:posOffset>391795</wp:posOffset>
            </wp:positionV>
            <wp:extent cx="1581150" cy="1186180"/>
            <wp:effectExtent l="0" t="0" r="0" b="0"/>
            <wp:wrapTight wrapText="bothSides">
              <wp:wrapPolygon edited="0">
                <wp:start x="0" y="0"/>
                <wp:lineTo x="0" y="21161"/>
                <wp:lineTo x="21340" y="21161"/>
                <wp:lineTo x="2134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746" t="17588" r="5691" b="13137"/>
                    <a:stretch/>
                  </pic:blipFill>
                  <pic:spPr bwMode="auto">
                    <a:xfrm>
                      <a:off x="0" y="0"/>
                      <a:ext cx="1581150" cy="1186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4AB9">
        <w:t xml:space="preserve">Het E-Schaakbord wordt gevoed door </w:t>
      </w:r>
      <w:r w:rsidR="00652396">
        <w:t xml:space="preserve">de </w:t>
      </w:r>
      <w:r w:rsidR="006D7791">
        <w:t>230V</w:t>
      </w:r>
      <w:r w:rsidR="00CA5797">
        <w:t xml:space="preserve"> </w:t>
      </w:r>
      <w:r w:rsidR="006D7791">
        <w:t>AC netspanning</w:t>
      </w:r>
      <w:r w:rsidR="00652396">
        <w:t xml:space="preserve"> die wordt omgezet naar</w:t>
      </w:r>
      <w:r w:rsidR="00CA5797">
        <w:t xml:space="preserve"> 5V DC d.m.v. </w:t>
      </w:r>
      <w:r w:rsidR="001226B0">
        <w:t xml:space="preserve">een </w:t>
      </w:r>
      <w:r w:rsidR="007936CB">
        <w:t>schakelende voeding</w:t>
      </w:r>
      <w:r w:rsidR="00514842">
        <w:t xml:space="preserve">. </w:t>
      </w:r>
      <w:r w:rsidR="00331D6D">
        <w:t>De voeding die ik gekozen</w:t>
      </w:r>
      <w:r w:rsidR="00DA7FF9">
        <w:t>/berekend</w:t>
      </w:r>
      <w:r w:rsidR="00785DB2">
        <w:t xml:space="preserve"> heb</w:t>
      </w:r>
      <w:r w:rsidR="00331D6D">
        <w:t xml:space="preserve"> </w:t>
      </w:r>
      <w:r w:rsidR="00DA7FF9">
        <w:t>kan maximaal 5A leveren</w:t>
      </w:r>
      <w:r w:rsidR="0098709B">
        <w:t xml:space="preserve"> of in andere woorden </w:t>
      </w:r>
      <m:oMath>
        <m:r>
          <w:rPr>
            <w:rFonts w:ascii="Cambria Math" w:hAnsi="Cambria Math"/>
          </w:rPr>
          <m:t>5V*5A=25W</m:t>
        </m:r>
      </m:oMath>
      <w:r w:rsidR="00DA7FF9">
        <w:t xml:space="preserve">. </w:t>
      </w:r>
    </w:p>
    <w:p w14:paraId="15EF2D29" w14:textId="4E4C6B3D" w:rsidR="00447E76" w:rsidRDefault="00DA7FF9" w:rsidP="00C768ED">
      <w:r>
        <w:t>Dit heb ik ber</w:t>
      </w:r>
      <w:r w:rsidR="0098709B">
        <w:t xml:space="preserve">ekend </w:t>
      </w:r>
      <w:r w:rsidR="004C7B92">
        <w:t xml:space="preserve">a.d.h.v. </w:t>
      </w:r>
      <w:r w:rsidR="00544CBD">
        <w:t>het maximaal</w:t>
      </w:r>
      <w:r w:rsidR="00117C59">
        <w:t xml:space="preserve"> vermogen dat gebruikt kan worden</w:t>
      </w:r>
      <w:r w:rsidR="00544CBD">
        <w:t xml:space="preserve"> </w:t>
      </w:r>
      <w:r w:rsidR="00117C59">
        <w:t>op te tellen van ieder component</w:t>
      </w:r>
      <w:r w:rsidR="00C768ED">
        <w:t>.</w:t>
      </w:r>
      <w:r w:rsidR="007E04F1">
        <w:t xml:space="preserve"> </w:t>
      </w:r>
      <w:r w:rsidR="00C768ED">
        <w:t>D</w:t>
      </w:r>
      <w:r w:rsidR="007E04F1">
        <w:t xml:space="preserve">aarmee heb ik </w:t>
      </w:r>
      <w:r w:rsidR="00C768ED">
        <w:t>gebruik gemaakt van de maximale spanning en stromen die uit de datasheet komen van ieder component.</w:t>
      </w:r>
    </w:p>
    <w:p w14:paraId="5B2F0C8D" w14:textId="320CFA78" w:rsidR="00494BF1" w:rsidRDefault="00A078D0" w:rsidP="00E33F58">
      <w:pPr>
        <w:spacing w:after="0" w:line="360" w:lineRule="auto"/>
      </w:pPr>
      <w:r>
        <w:rPr>
          <w:noProof/>
        </w:rPr>
        <mc:AlternateContent>
          <mc:Choice Requires="wpg">
            <w:drawing>
              <wp:anchor distT="0" distB="0" distL="114300" distR="114300" simplePos="0" relativeHeight="251670528" behindDoc="0" locked="0" layoutInCell="1" allowOverlap="1" wp14:anchorId="36F1AA48" wp14:editId="6ABAD291">
                <wp:simplePos x="0" y="0"/>
                <wp:positionH relativeFrom="column">
                  <wp:posOffset>1905</wp:posOffset>
                </wp:positionH>
                <wp:positionV relativeFrom="paragraph">
                  <wp:posOffset>234315</wp:posOffset>
                </wp:positionV>
                <wp:extent cx="5652135" cy="3346450"/>
                <wp:effectExtent l="0" t="0" r="5715" b="6350"/>
                <wp:wrapTopAndBottom/>
                <wp:docPr id="3" name="Group 3"/>
                <wp:cNvGraphicFramePr/>
                <a:graphic xmlns:a="http://schemas.openxmlformats.org/drawingml/2006/main">
                  <a:graphicData uri="http://schemas.microsoft.com/office/word/2010/wordprocessingGroup">
                    <wpg:wgp>
                      <wpg:cNvGrpSpPr/>
                      <wpg:grpSpPr>
                        <a:xfrm>
                          <a:off x="0" y="0"/>
                          <a:ext cx="5652135" cy="3346450"/>
                          <a:chOff x="0" y="0"/>
                          <a:chExt cx="5652408" cy="3346450"/>
                        </a:xfrm>
                      </wpg:grpSpPr>
                      <wps:wsp>
                        <wps:cNvPr id="16" name="Text Box 16"/>
                        <wps:cNvSpPr txBox="1"/>
                        <wps:spPr>
                          <a:xfrm>
                            <a:off x="42818" y="3100070"/>
                            <a:ext cx="5609590" cy="246380"/>
                          </a:xfrm>
                          <a:prstGeom prst="rect">
                            <a:avLst/>
                          </a:prstGeom>
                          <a:solidFill>
                            <a:prstClr val="white"/>
                          </a:solidFill>
                          <a:ln>
                            <a:noFill/>
                          </a:ln>
                        </wps:spPr>
                        <wps:txbx>
                          <w:txbxContent>
                            <w:p w14:paraId="1325FD22" w14:textId="31960398" w:rsidR="00E7380C" w:rsidRPr="00070F96" w:rsidRDefault="00E7380C" w:rsidP="00E7380C">
                              <w:pPr>
                                <w:pStyle w:val="Caption"/>
                                <w:rPr>
                                  <w:bCs w:val="0"/>
                                  <w:sz w:val="20"/>
                                </w:rPr>
                              </w:pPr>
                              <w:bookmarkStart w:id="16" w:name="_Ref70604335"/>
                              <w:r>
                                <w:t xml:space="preserve">Tabel </w:t>
                              </w:r>
                              <w:fldSimple w:instr=" SEQ Tabel \* ARABIC ">
                                <w:r>
                                  <w:rPr>
                                    <w:noProof/>
                                  </w:rPr>
                                  <w:t>1</w:t>
                                </w:r>
                              </w:fldSimple>
                              <w:r>
                                <w:t>, Vermogen berekening</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 name="Picture 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52135" cy="3100070"/>
                          </a:xfrm>
                          <a:prstGeom prst="rect">
                            <a:avLst/>
                          </a:prstGeom>
                        </pic:spPr>
                      </pic:pic>
                    </wpg:wgp>
                  </a:graphicData>
                </a:graphic>
              </wp:anchor>
            </w:drawing>
          </mc:Choice>
          <mc:Fallback>
            <w:pict>
              <v:group w14:anchorId="36F1AA48" id="Group 3" o:spid="_x0000_s1033" style="position:absolute;margin-left:.15pt;margin-top:18.45pt;width:445.05pt;height:263.5pt;z-index:251670528" coordsize="56524,33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">
                <v:shape id="Text Box 16" o:spid="_x0000_s1034" type="#_x0000_t202" style="position:absolute;left:428;top:31000;width:56096;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1325FD22" w14:textId="31960398" w:rsidR="00E7380C" w:rsidRPr="00070F96" w:rsidRDefault="00E7380C" w:rsidP="00E7380C">
                        <w:pPr>
                          <w:pStyle w:val="Caption"/>
                          <w:rPr>
                            <w:bCs w:val="0"/>
                            <w:sz w:val="20"/>
                          </w:rPr>
                        </w:pPr>
                        <w:bookmarkStart w:id="17" w:name="_Ref70604335"/>
                        <w:r>
                          <w:t xml:space="preserve">Tabel </w:t>
                        </w:r>
                        <w:fldSimple w:instr=" SEQ Tabel \* ARABIC ">
                          <w:r>
                            <w:rPr>
                              <w:noProof/>
                            </w:rPr>
                            <w:t>1</w:t>
                          </w:r>
                        </w:fldSimple>
                        <w:r>
                          <w:t>, Vermogen berekening</w:t>
                        </w:r>
                        <w:bookmarkEnd w:id="17"/>
                      </w:p>
                    </w:txbxContent>
                  </v:textbox>
                </v:shape>
                <v:shape id="Picture 2" o:spid="_x0000_s1035" type="#_x0000_t75" style="position:absolute;width:56521;height:31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">
                  <v:imagedata r:id="rId25" o:title=""/>
                </v:shape>
                <w10:wrap type="topAndBottom"/>
              </v:group>
            </w:pict>
          </mc:Fallback>
        </mc:AlternateContent>
      </w:r>
      <w:r w:rsidR="00E7380C">
        <w:rPr>
          <w:noProof/>
        </w:rPr>
        <mc:AlternateContent>
          <mc:Choice Requires="wps">
            <w:drawing>
              <wp:anchor distT="0" distB="0" distL="114300" distR="114300" simplePos="0" relativeHeight="251660288" behindDoc="1" locked="0" layoutInCell="1" allowOverlap="1" wp14:anchorId="6FD90F7A" wp14:editId="1C2CF86C">
                <wp:simplePos x="0" y="0"/>
                <wp:positionH relativeFrom="column">
                  <wp:posOffset>3884041</wp:posOffset>
                </wp:positionH>
                <wp:positionV relativeFrom="paragraph">
                  <wp:posOffset>36576</wp:posOffset>
                </wp:positionV>
                <wp:extent cx="1769745" cy="635"/>
                <wp:effectExtent l="0" t="0" r="1905" b="0"/>
                <wp:wrapTight wrapText="bothSides">
                  <wp:wrapPolygon edited="0">
                    <wp:start x="0" y="0"/>
                    <wp:lineTo x="0" y="17753"/>
                    <wp:lineTo x="21391" y="17753"/>
                    <wp:lineTo x="21391"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1769745" cy="635"/>
                        </a:xfrm>
                        <a:prstGeom prst="rect">
                          <a:avLst/>
                        </a:prstGeom>
                        <a:solidFill>
                          <a:prstClr val="white"/>
                        </a:solidFill>
                        <a:ln>
                          <a:noFill/>
                        </a:ln>
                      </wps:spPr>
                      <wps:txbx>
                        <w:txbxContent>
                          <w:p w14:paraId="32F92979" w14:textId="1A14EC2E" w:rsidR="0019130E" w:rsidRPr="002A0981" w:rsidRDefault="0019130E" w:rsidP="00E7380C">
                            <w:pPr>
                              <w:pStyle w:val="Caption"/>
                              <w:jc w:val="right"/>
                              <w:rPr>
                                <w:bCs w:val="0"/>
                                <w:noProof/>
                                <w:sz w:val="20"/>
                              </w:rPr>
                            </w:pPr>
                            <w:r>
                              <w:t xml:space="preserve">Figuur </w:t>
                            </w:r>
                            <w:fldSimple w:instr=" SEQ Figuur \* ARABIC ">
                              <w:r w:rsidR="005D00C7">
                                <w:rPr>
                                  <w:noProof/>
                                </w:rPr>
                                <w:t>4</w:t>
                              </w:r>
                            </w:fldSimple>
                            <w:r>
                              <w:t>, Voorbeeld voeding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D90F7A" id="Text Box 15" o:spid="_x0000_s1036" type="#_x0000_t202" style="position:absolute;margin-left:305.85pt;margin-top:2.9pt;width:139.35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" stroked="f">
                <v:textbox style="mso-fit-shape-to-text:t" inset="0,0,0,0">
                  <w:txbxContent>
                    <w:p w14:paraId="32F92979" w14:textId="1A14EC2E" w:rsidR="0019130E" w:rsidRPr="002A0981" w:rsidRDefault="0019130E" w:rsidP="00E7380C">
                      <w:pPr>
                        <w:pStyle w:val="Caption"/>
                        <w:jc w:val="right"/>
                        <w:rPr>
                          <w:bCs w:val="0"/>
                          <w:noProof/>
                          <w:sz w:val="20"/>
                        </w:rPr>
                      </w:pPr>
                      <w:r>
                        <w:t xml:space="preserve">Figuur </w:t>
                      </w:r>
                      <w:fldSimple w:instr=" SEQ Figuur \* ARABIC ">
                        <w:r w:rsidR="005D00C7">
                          <w:rPr>
                            <w:noProof/>
                          </w:rPr>
                          <w:t>4</w:t>
                        </w:r>
                      </w:fldSimple>
                      <w:r>
                        <w:t>, Voorbeeld voeding</w:t>
                      </w:r>
                    </w:p>
                  </w:txbxContent>
                </v:textbox>
                <w10:wrap type="tight"/>
              </v:shape>
            </w:pict>
          </mc:Fallback>
        </mc:AlternateContent>
      </w:r>
    </w:p>
    <w:p w14:paraId="5741143F" w14:textId="77777777" w:rsidR="00843419" w:rsidRDefault="001C4103" w:rsidP="00843419">
      <w:r>
        <w:t>Zoals u merkt heb i</w:t>
      </w:r>
      <w:r w:rsidR="00523588">
        <w:t>s</w:t>
      </w:r>
      <w:r>
        <w:t xml:space="preserve"> mijn </w:t>
      </w:r>
      <w:proofErr w:type="spellStart"/>
      <w:r w:rsidR="00523588">
        <w:t>voeding’s</w:t>
      </w:r>
      <w:proofErr w:type="spellEnd"/>
      <w:r>
        <w:t xml:space="preserve"> keuze redelijk </w:t>
      </w:r>
      <w:r w:rsidR="00523588">
        <w:t>krap</w:t>
      </w:r>
      <w:r>
        <w:t xml:space="preserve"> genomen</w:t>
      </w:r>
      <w:r w:rsidR="00523588">
        <w:t xml:space="preserve">, </w:t>
      </w:r>
      <w:r w:rsidR="00F912F4">
        <w:t xml:space="preserve">dit is doordat ik het maximale berekend heb en daarmee </w:t>
      </w:r>
      <w:r w:rsidR="00A86E4A">
        <w:t>juist gekozen heb voor 5A</w:t>
      </w:r>
      <w:r>
        <w:t xml:space="preserve">. </w:t>
      </w:r>
      <w:r w:rsidR="00A86E4A">
        <w:t>Het verbruik wordt beperkt</w:t>
      </w:r>
      <w:r w:rsidR="000C44FB">
        <w:t xml:space="preserve"> d.m.v. de software die ik er insteek, omdat ik nooit al mijn RGB LED’s tegelijk de kleur wit ga maken zal</w:t>
      </w:r>
      <w:r w:rsidR="00E5432B">
        <w:t xml:space="preserve"> de stroom dus beperkt blijven</w:t>
      </w:r>
      <w:r w:rsidR="00843419">
        <w:t>.</w:t>
      </w:r>
    </w:p>
    <w:p w14:paraId="731AC5C9" w14:textId="5098125B" w:rsidR="00E63CCA" w:rsidRPr="005C76B3" w:rsidRDefault="00E63CCA" w:rsidP="00E63CCA">
      <w:pPr>
        <w:spacing w:after="0" w:line="360" w:lineRule="auto"/>
      </w:pPr>
      <w:r w:rsidRPr="00F61851">
        <w:t>APA102C</w:t>
      </w:r>
      <w:r>
        <w:t xml:space="preserve"> (RGB </w:t>
      </w:r>
      <w:proofErr w:type="spellStart"/>
      <w:r>
        <w:t>Addressable</w:t>
      </w:r>
      <w:proofErr w:type="spellEnd"/>
      <w:r>
        <w:t xml:space="preserve"> LED’s)</w:t>
      </w:r>
      <w:r w:rsidRPr="00F61851">
        <w:t>:</w:t>
      </w:r>
      <w:r>
        <w:t xml:space="preserve"> kleur </w:t>
      </w:r>
      <w:r w:rsidR="00034D8F">
        <w:t>Wit</w:t>
      </w:r>
      <m:oMath>
        <m:r>
          <m:rPr>
            <m:sty m:val="p"/>
          </m:rPr>
          <w:rPr>
            <w:rFonts w:ascii="Cambria Math" w:hAnsi="Cambria Math"/>
            <w:sz w:val="22"/>
            <w:szCs w:val="22"/>
          </w:rPr>
          <w:br/>
        </m:r>
      </m:oMath>
      <m:oMathPara>
        <m:oMathParaPr>
          <m:jc m:val="center"/>
        </m:oMathParaPr>
        <m:oMath>
          <m:r>
            <w:rPr>
              <w:rFonts w:ascii="Cambria Math" w:hAnsi="Cambria Math"/>
              <w:sz w:val="22"/>
              <w:szCs w:val="22"/>
            </w:rPr>
            <m:t>Itot=Uin*Iin*Aantal=5V*24,5mA*3*64=4,704A</m:t>
          </m:r>
          <m:r>
            <m:rPr>
              <m:sty m:val="p"/>
            </m:rPr>
            <w:rPr>
              <w:rFonts w:ascii="Cambria Math" w:hAnsi="Cambria Math"/>
              <w:sz w:val="22"/>
              <w:szCs w:val="22"/>
            </w:rPr>
            <w:br/>
          </m:r>
        </m:oMath>
        <m:oMath>
          <m:r>
            <w:rPr>
              <w:rFonts w:ascii="Cambria Math" w:hAnsi="Cambria Math"/>
              <w:sz w:val="22"/>
              <w:szCs w:val="22"/>
            </w:rPr>
            <m:t>Ptot=Uin*Itot=5V*4,704A=23,52W</m:t>
          </m:r>
        </m:oMath>
      </m:oMathPara>
    </w:p>
    <w:p w14:paraId="6522A20F" w14:textId="5DDB3E85" w:rsidR="00E63CCA" w:rsidRPr="005C76B3" w:rsidRDefault="00E63CCA" w:rsidP="00E63CCA">
      <w:pPr>
        <w:spacing w:after="0" w:line="360" w:lineRule="auto"/>
      </w:pPr>
      <w:r w:rsidRPr="00F61851">
        <w:t>APA102C</w:t>
      </w:r>
      <w:r>
        <w:t xml:space="preserve"> (RGB </w:t>
      </w:r>
      <w:proofErr w:type="spellStart"/>
      <w:r>
        <w:t>Addressable</w:t>
      </w:r>
      <w:proofErr w:type="spellEnd"/>
      <w:r>
        <w:t xml:space="preserve"> LED’s)</w:t>
      </w:r>
      <w:r w:rsidRPr="00F61851">
        <w:t>:</w:t>
      </w:r>
      <w:r>
        <w:t xml:space="preserve"> kleur </w:t>
      </w:r>
      <w:r w:rsidR="00034D8F">
        <w:t>Blauw</w:t>
      </w:r>
      <m:oMath>
        <m:r>
          <m:rPr>
            <m:sty m:val="p"/>
          </m:rPr>
          <w:rPr>
            <w:rFonts w:ascii="Cambria Math" w:hAnsi="Cambria Math"/>
            <w:sz w:val="22"/>
            <w:szCs w:val="22"/>
          </w:rPr>
          <w:br/>
        </m:r>
      </m:oMath>
      <m:oMathPara>
        <m:oMathParaPr>
          <m:jc m:val="center"/>
        </m:oMathParaPr>
        <m:oMath>
          <m:r>
            <w:rPr>
              <w:rFonts w:ascii="Cambria Math" w:hAnsi="Cambria Math"/>
              <w:sz w:val="22"/>
              <w:szCs w:val="22"/>
            </w:rPr>
            <m:t>Itot=Uin*Iin*Aantal=5V*24,5mA*64=1,568A</m:t>
          </m:r>
          <m:r>
            <m:rPr>
              <m:sty m:val="p"/>
            </m:rPr>
            <w:rPr>
              <w:rFonts w:ascii="Cambria Math" w:hAnsi="Cambria Math"/>
              <w:sz w:val="22"/>
              <w:szCs w:val="22"/>
            </w:rPr>
            <w:br/>
          </m:r>
        </m:oMath>
        <m:oMath>
          <m:r>
            <w:rPr>
              <w:rFonts w:ascii="Cambria Math" w:hAnsi="Cambria Math"/>
              <w:sz w:val="22"/>
              <w:szCs w:val="22"/>
            </w:rPr>
            <m:t>Ptot=Uin*Itot=5V*1,568A=7,84W</m:t>
          </m:r>
        </m:oMath>
      </m:oMathPara>
    </w:p>
    <w:p w14:paraId="4E5E19D2" w14:textId="1265405A" w:rsidR="00E33F58" w:rsidRPr="00676BFD" w:rsidRDefault="005C76B3" w:rsidP="00735123">
      <w:pPr>
        <w:spacing w:line="360" w:lineRule="auto"/>
        <w:rPr>
          <w:sz w:val="22"/>
          <w:szCs w:val="22"/>
        </w:rPr>
      </w:pPr>
      <w:r>
        <w:lastRenderedPageBreak/>
        <w:t>MAX6955 (</w:t>
      </w:r>
      <w:r w:rsidR="005C5D51">
        <w:t>7 Segment Driver)</w:t>
      </w:r>
      <w:r w:rsidRPr="00F61851">
        <w:t>:</w:t>
      </w:r>
      <m:oMath>
        <m:r>
          <m:rPr>
            <m:sty m:val="p"/>
          </m:rPr>
          <w:rPr>
            <w:rFonts w:ascii="Cambria Math" w:hAnsi="Cambria Math"/>
            <w:sz w:val="22"/>
            <w:szCs w:val="22"/>
          </w:rPr>
          <w:br/>
        </m:r>
      </m:oMath>
      <m:oMathPara>
        <m:oMathParaPr>
          <m:jc m:val="center"/>
        </m:oMathParaPr>
        <m:oMath>
          <m:r>
            <w:rPr>
              <w:rFonts w:ascii="Cambria Math" w:hAnsi="Cambria Math"/>
              <w:sz w:val="22"/>
              <w:szCs w:val="22"/>
            </w:rPr>
            <m:t>Ptot=</m:t>
          </m:r>
          <m:d>
            <m:dPr>
              <m:ctrlPr>
                <w:rPr>
                  <w:rFonts w:ascii="Cambria Math" w:hAnsi="Cambria Math"/>
                  <w:i/>
                  <w:sz w:val="22"/>
                  <w:szCs w:val="22"/>
                </w:rPr>
              </m:ctrlPr>
            </m:dPr>
            <m:e>
              <m:r>
                <w:rPr>
                  <w:rFonts w:ascii="Cambria Math" w:hAnsi="Cambria Math"/>
                  <w:sz w:val="22"/>
                  <w:szCs w:val="22"/>
                </w:rPr>
                <m:t>Uin*35mA</m:t>
              </m:r>
            </m:e>
          </m:d>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Uin -Uled</m:t>
              </m:r>
            </m:e>
          </m:d>
          <m:d>
            <m:dPr>
              <m:ctrlPr>
                <w:rPr>
                  <w:rFonts w:ascii="Cambria Math" w:hAnsi="Cambria Math"/>
                  <w:i/>
                  <w:sz w:val="22"/>
                  <w:szCs w:val="22"/>
                </w:rPr>
              </m:ctrlPr>
            </m:dPr>
            <m:e>
              <m:r>
                <w:rPr>
                  <w:rFonts w:ascii="Cambria Math" w:hAnsi="Cambria Math"/>
                  <w:sz w:val="22"/>
                  <w:szCs w:val="22"/>
                </w:rPr>
                <m:t>DUTY*Iseg*Ndigit</m:t>
              </m:r>
            </m:e>
          </m:d>
          <m:r>
            <m:rPr>
              <m:sty m:val="p"/>
            </m:rPr>
            <w:rPr>
              <w:rFonts w:ascii="Cambria Math" w:hAnsi="Cambria Math"/>
              <w:sz w:val="22"/>
              <w:szCs w:val="22"/>
            </w:rPr>
            <w:br/>
          </m:r>
        </m:oMath>
        <m:oMath>
          <m:r>
            <w:rPr>
              <w:rFonts w:ascii="Cambria Math" w:hAnsi="Cambria Math"/>
              <w:sz w:val="22"/>
              <w:szCs w:val="22"/>
            </w:rPr>
            <m:t>Ptot=</m:t>
          </m:r>
          <m:d>
            <m:dPr>
              <m:ctrlPr>
                <w:rPr>
                  <w:rFonts w:ascii="Cambria Math" w:hAnsi="Cambria Math"/>
                  <w:i/>
                  <w:sz w:val="22"/>
                  <w:szCs w:val="22"/>
                </w:rPr>
              </m:ctrlPr>
            </m:dPr>
            <m:e>
              <m:r>
                <w:rPr>
                  <w:rFonts w:ascii="Cambria Math" w:hAnsi="Cambria Math"/>
                  <w:sz w:val="22"/>
                  <w:szCs w:val="22"/>
                </w:rPr>
                <m:t>3,3V*35mA</m:t>
              </m:r>
            </m:e>
          </m:d>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3,3V -2V</m:t>
              </m:r>
            </m:e>
          </m:d>
          <m:d>
            <m:dPr>
              <m:ctrlPr>
                <w:rPr>
                  <w:rFonts w:ascii="Cambria Math" w:hAnsi="Cambria Math"/>
                  <w:i/>
                  <w:sz w:val="22"/>
                  <w:szCs w:val="22"/>
                </w:rPr>
              </m:ctrlPr>
            </m:dPr>
            <m:e>
              <m:r>
                <w:rPr>
                  <w:rFonts w:ascii="Cambria Math" w:hAnsi="Cambria Math"/>
                  <w:sz w:val="22"/>
                  <w:szCs w:val="22"/>
                </w:rPr>
                <m:t>15/16*25mA*8</m:t>
              </m:r>
            </m:e>
          </m:d>
          <m:r>
            <w:rPr>
              <w:rFonts w:ascii="Cambria Math" w:hAnsi="Cambria Math"/>
              <w:sz w:val="22"/>
              <w:szCs w:val="22"/>
            </w:rPr>
            <m:t>=243,866mW</m:t>
          </m:r>
          <m:r>
            <m:rPr>
              <m:sty m:val="p"/>
            </m:rPr>
            <w:rPr>
              <w:rFonts w:ascii="Cambria Math" w:hAnsi="Cambria Math"/>
              <w:sz w:val="22"/>
              <w:szCs w:val="22"/>
            </w:rPr>
            <w:br/>
          </m:r>
        </m:oMath>
        <m:oMath>
          <m:r>
            <w:rPr>
              <w:rFonts w:ascii="Cambria Math" w:hAnsi="Cambria Math"/>
              <w:sz w:val="22"/>
              <w:szCs w:val="22"/>
            </w:rPr>
            <m:t>Itot=</m:t>
          </m:r>
          <m:f>
            <m:fPr>
              <m:ctrlPr>
                <w:rPr>
                  <w:rFonts w:ascii="Cambria Math" w:hAnsi="Cambria Math"/>
                  <w:i/>
                  <w:sz w:val="22"/>
                  <w:szCs w:val="22"/>
                </w:rPr>
              </m:ctrlPr>
            </m:fPr>
            <m:num>
              <m:r>
                <w:rPr>
                  <w:rFonts w:ascii="Cambria Math" w:hAnsi="Cambria Math"/>
                  <w:sz w:val="22"/>
                  <w:szCs w:val="22"/>
                </w:rPr>
                <m:t>Ptot</m:t>
              </m:r>
            </m:num>
            <m:den>
              <m:r>
                <w:rPr>
                  <w:rFonts w:ascii="Cambria Math" w:hAnsi="Cambria Math"/>
                  <w:sz w:val="22"/>
                  <w:szCs w:val="22"/>
                </w:rPr>
                <m:t>Uin</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243,866mW</m:t>
              </m:r>
            </m:num>
            <m:den>
              <m:r>
                <w:rPr>
                  <w:rFonts w:ascii="Cambria Math" w:hAnsi="Cambria Math"/>
                  <w:sz w:val="22"/>
                  <w:szCs w:val="22"/>
                </w:rPr>
                <m:t>3,3V</m:t>
              </m:r>
            </m:den>
          </m:f>
          <m:r>
            <w:rPr>
              <w:rFonts w:ascii="Cambria Math" w:hAnsi="Cambria Math"/>
              <w:sz w:val="22"/>
              <w:szCs w:val="22"/>
            </w:rPr>
            <m:t>=73,899mA</m:t>
          </m:r>
        </m:oMath>
      </m:oMathPara>
    </w:p>
    <w:p w14:paraId="6B80625E" w14:textId="2C2B0E9D" w:rsidR="007809F2" w:rsidRDefault="00163770" w:rsidP="004127F2">
      <w:pPr>
        <w:spacing w:after="0"/>
      </w:pPr>
      <w:r>
        <w:t>STM32F101RDTx</w:t>
      </w:r>
      <w:r w:rsidR="00E33F58">
        <w:t xml:space="preserve"> (</w:t>
      </w:r>
      <w:r>
        <w:t>µC</w:t>
      </w:r>
      <w:r w:rsidR="00E33F58">
        <w:t>)</w:t>
      </w:r>
      <w:r w:rsidR="007809F2">
        <w:t>:</w:t>
      </w:r>
    </w:p>
    <w:p w14:paraId="414D6B5E" w14:textId="0ADC64E5" w:rsidR="00170661" w:rsidRDefault="00735123" w:rsidP="00E33F58">
      <w:r w:rsidRPr="00C25719">
        <w:rPr>
          <w:noProof/>
          <w:sz w:val="22"/>
          <w:szCs w:val="22"/>
        </w:rPr>
        <w:drawing>
          <wp:anchor distT="0" distB="0" distL="114300" distR="114300" simplePos="0" relativeHeight="251644927" behindDoc="1" locked="0" layoutInCell="1" allowOverlap="1" wp14:anchorId="2921A9F7" wp14:editId="04431AEF">
            <wp:simplePos x="0" y="0"/>
            <wp:positionH relativeFrom="margin">
              <wp:posOffset>0</wp:posOffset>
            </wp:positionH>
            <wp:positionV relativeFrom="page">
              <wp:posOffset>2343531</wp:posOffset>
            </wp:positionV>
            <wp:extent cx="2980329" cy="2867378"/>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clrChange>
                        <a:clrFrom>
                          <a:srgbClr val="FFFFFF"/>
                        </a:clrFrom>
                        <a:clrTo>
                          <a:srgbClr val="FFFFFF">
                            <a:alpha val="0"/>
                          </a:srgbClr>
                        </a:clrTo>
                      </a:clrChange>
                      <a:extLst>
                        <a:ext uri="{28A0092B-C50C-407E-A947-70E740481C1C}">
                          <a14:useLocalDpi xmlns:a14="http://schemas.microsoft.com/office/drawing/2010/main" val="0"/>
                        </a:ext>
                      </a:extLst>
                    </a:blip>
                    <a:srcRect l="500" t="7482" r="621" b="14723"/>
                    <a:stretch/>
                  </pic:blipFill>
                  <pic:spPr bwMode="auto">
                    <a:xfrm>
                      <a:off x="0" y="0"/>
                      <a:ext cx="2980329" cy="28673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851754" w14:textId="7C9B0E16" w:rsidR="00170661" w:rsidRDefault="00170661" w:rsidP="00E33F58"/>
    <w:p w14:paraId="6BF3DD50" w14:textId="2E18DF3B" w:rsidR="00640DE4" w:rsidRDefault="007809F2" w:rsidP="00494BF1">
      <w:pPr>
        <w:ind w:left="3544"/>
      </w:pPr>
      <w:proofErr w:type="spellStart"/>
      <w:r>
        <w:t>Itot</w:t>
      </w:r>
      <w:proofErr w:type="spellEnd"/>
      <w:r>
        <w:t xml:space="preserve"> is gesimuleerd a.d.h.v. </w:t>
      </w:r>
      <w:proofErr w:type="spellStart"/>
      <w:r>
        <w:t>CubeMX</w:t>
      </w:r>
      <w:proofErr w:type="spellEnd"/>
      <w:r>
        <w:t xml:space="preserve"> zijn</w:t>
      </w:r>
      <w:r w:rsidR="00A01DC1">
        <w:t xml:space="preserve"> PCC </w:t>
      </w:r>
      <w:r w:rsidR="003A127A">
        <w:t>Tool</w:t>
      </w:r>
      <w:r w:rsidR="00640DE4">
        <w:t xml:space="preserve">. </w:t>
      </w:r>
    </w:p>
    <w:p w14:paraId="10E685D8" w14:textId="09BB3337" w:rsidR="007A3133" w:rsidRPr="00640DE4" w:rsidRDefault="00640DE4" w:rsidP="00494BF1">
      <w:pPr>
        <w:ind w:left="3544"/>
      </w:pPr>
      <w:r>
        <w:t xml:space="preserve">Hierbij heb ik alles ingesteld </w:t>
      </w:r>
      <w:r w:rsidR="0072765F">
        <w:t>op het maximum dat</w:t>
      </w:r>
      <w:r>
        <w:t xml:space="preserve"> ik </w:t>
      </w:r>
      <w:r w:rsidR="0072765F">
        <w:t>kan</w:t>
      </w:r>
      <w:r>
        <w:t xml:space="preserve"> gebruiken</w:t>
      </w:r>
      <w:r w:rsidR="002F2823">
        <w:t xml:space="preserve"> i.v.m. het schaakbord</w:t>
      </w:r>
      <w:r>
        <w:t>:</w:t>
      </w:r>
      <w:r w:rsidR="002F2823">
        <w:t xml:space="preserve"> HSI PLL,        </w:t>
      </w:r>
      <w:r>
        <w:t xml:space="preserve">de CPU </w:t>
      </w:r>
      <w:proofErr w:type="spellStart"/>
      <w:r>
        <w:t>Frequency</w:t>
      </w:r>
      <w:proofErr w:type="spellEnd"/>
      <w:r>
        <w:t>, I/O en meer.</w:t>
      </w:r>
    </w:p>
    <w:p w14:paraId="019B998E" w14:textId="3F735FC8" w:rsidR="00BA1956" w:rsidRPr="00BA1956" w:rsidRDefault="00BA1956" w:rsidP="00494BF1">
      <w:pPr>
        <w:ind w:left="3544"/>
        <w:rPr>
          <w:rFonts w:eastAsia="Times New Roman"/>
          <w:sz w:val="22"/>
          <w:szCs w:val="22"/>
        </w:rPr>
      </w:pPr>
      <m:oMathPara>
        <m:oMathParaPr>
          <m:jc m:val="left"/>
        </m:oMathParaPr>
        <m:oMath>
          <m:r>
            <w:rPr>
              <w:rFonts w:ascii="Cambria Math" w:hAnsi="Cambria Math"/>
              <w:sz w:val="22"/>
              <w:szCs w:val="22"/>
            </w:rPr>
            <m:t>Itot≈20mA</m:t>
          </m:r>
        </m:oMath>
      </m:oMathPara>
    </w:p>
    <w:p w14:paraId="559A5904" w14:textId="5354A7DD" w:rsidR="00E33F58" w:rsidRPr="002E4E36" w:rsidRDefault="00E33F58" w:rsidP="00494BF1">
      <w:pPr>
        <w:ind w:left="3544"/>
        <w:rPr>
          <w:sz w:val="22"/>
          <w:szCs w:val="22"/>
        </w:rPr>
      </w:pPr>
      <m:oMathPara>
        <m:oMathParaPr>
          <m:jc m:val="left"/>
        </m:oMathParaPr>
        <m:oMath>
          <m:r>
            <w:rPr>
              <w:rFonts w:ascii="Cambria Math" w:hAnsi="Cambria Math"/>
              <w:sz w:val="22"/>
              <w:szCs w:val="22"/>
            </w:rPr>
            <m:t>P</m:t>
          </m:r>
          <w:bookmarkStart w:id="18" w:name="_Hlk70518276"/>
          <m:r>
            <w:rPr>
              <w:rFonts w:ascii="Cambria Math" w:hAnsi="Cambria Math"/>
              <w:sz w:val="22"/>
              <w:szCs w:val="22"/>
            </w:rPr>
            <m:t>tot=Uin</m:t>
          </m:r>
          <w:bookmarkEnd w:id="18"/>
          <m:r>
            <w:rPr>
              <w:rFonts w:ascii="Cambria Math" w:hAnsi="Cambria Math"/>
              <w:sz w:val="22"/>
              <w:szCs w:val="22"/>
            </w:rPr>
            <m:t>*Itot=3,3V*20mA=66mW</m:t>
          </m:r>
        </m:oMath>
      </m:oMathPara>
    </w:p>
    <w:p w14:paraId="2F77C475" w14:textId="0D7F386C" w:rsidR="00A01DC1" w:rsidRDefault="00A01DC1" w:rsidP="00E33F58"/>
    <w:p w14:paraId="748E97F6" w14:textId="7D746F0B" w:rsidR="00A01DC1" w:rsidRDefault="00A01DC1" w:rsidP="00E33F58"/>
    <w:p w14:paraId="455EE58F" w14:textId="44BA4657" w:rsidR="003E3115" w:rsidRDefault="003E3115" w:rsidP="00735123">
      <w:r>
        <w:rPr>
          <w:noProof/>
        </w:rPr>
        <mc:AlternateContent>
          <mc:Choice Requires="wps">
            <w:drawing>
              <wp:anchor distT="0" distB="0" distL="114300" distR="114300" simplePos="0" relativeHeight="251664384" behindDoc="1" locked="0" layoutInCell="1" allowOverlap="1" wp14:anchorId="268F437A" wp14:editId="1D6CF22E">
                <wp:simplePos x="0" y="0"/>
                <wp:positionH relativeFrom="column">
                  <wp:posOffset>635</wp:posOffset>
                </wp:positionH>
                <wp:positionV relativeFrom="paragraph">
                  <wp:posOffset>168910</wp:posOffset>
                </wp:positionV>
                <wp:extent cx="2980055" cy="298450"/>
                <wp:effectExtent l="0" t="0" r="0" b="6350"/>
                <wp:wrapTopAndBottom/>
                <wp:docPr id="1" name="Text Box 1"/>
                <wp:cNvGraphicFramePr/>
                <a:graphic xmlns:a="http://schemas.openxmlformats.org/drawingml/2006/main">
                  <a:graphicData uri="http://schemas.microsoft.com/office/word/2010/wordprocessingShape">
                    <wps:wsp>
                      <wps:cNvSpPr txBox="1"/>
                      <wps:spPr>
                        <a:xfrm>
                          <a:off x="0" y="0"/>
                          <a:ext cx="2980055" cy="298450"/>
                        </a:xfrm>
                        <a:prstGeom prst="rect">
                          <a:avLst/>
                        </a:prstGeom>
                        <a:solidFill>
                          <a:prstClr val="white"/>
                        </a:solidFill>
                        <a:ln>
                          <a:noFill/>
                        </a:ln>
                      </wps:spPr>
                      <wps:txbx>
                        <w:txbxContent>
                          <w:p w14:paraId="3892B8D4" w14:textId="590563DB" w:rsidR="003E3115" w:rsidRPr="00F31DA6" w:rsidRDefault="003E3115" w:rsidP="003E3115">
                            <w:pPr>
                              <w:pStyle w:val="Caption"/>
                              <w:rPr>
                                <w:bCs w:val="0"/>
                                <w:noProof/>
                              </w:rPr>
                            </w:pPr>
                            <w:r>
                              <w:t xml:space="preserve">Figuur </w:t>
                            </w:r>
                            <w:fldSimple w:instr=" SEQ Figuur \* ARABIC ">
                              <w:r w:rsidR="005D00C7">
                                <w:rPr>
                                  <w:noProof/>
                                </w:rPr>
                                <w:t>5</w:t>
                              </w:r>
                            </w:fldSimple>
                            <w:r>
                              <w:t>, Simulatie stroomverbruik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F437A" id="Text Box 1" o:spid="_x0000_s1037" type="#_x0000_t202" style="position:absolute;margin-left:.05pt;margin-top:13.3pt;width:234.65pt;height:23.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" stroked="f">
                <v:textbox inset="0,0,0,0">
                  <w:txbxContent>
                    <w:p w14:paraId="3892B8D4" w14:textId="590563DB" w:rsidR="003E3115" w:rsidRPr="00F31DA6" w:rsidRDefault="003E3115" w:rsidP="003E3115">
                      <w:pPr>
                        <w:pStyle w:val="Caption"/>
                        <w:rPr>
                          <w:bCs w:val="0"/>
                          <w:noProof/>
                        </w:rPr>
                      </w:pPr>
                      <w:r>
                        <w:t xml:space="preserve">Figuur </w:t>
                      </w:r>
                      <w:fldSimple w:instr=" SEQ Figuur \* ARABIC ">
                        <w:r w:rsidR="005D00C7">
                          <w:rPr>
                            <w:noProof/>
                          </w:rPr>
                          <w:t>5</w:t>
                        </w:r>
                      </w:fldSimple>
                      <w:r>
                        <w:t>, Simulatie stroomverbruik</w:t>
                      </w:r>
                    </w:p>
                  </w:txbxContent>
                </v:textbox>
                <w10:wrap type="topAndBottom"/>
              </v:shape>
            </w:pict>
          </mc:Fallback>
        </mc:AlternateContent>
      </w:r>
    </w:p>
    <w:p w14:paraId="1D55D39C" w14:textId="6DDFFFA2" w:rsidR="00E33F58" w:rsidRPr="00957202" w:rsidRDefault="00B43909" w:rsidP="00735123">
      <w:pPr>
        <w:spacing w:line="360" w:lineRule="auto"/>
        <w:rPr>
          <w:sz w:val="22"/>
          <w:szCs w:val="22"/>
        </w:rPr>
      </w:pPr>
      <w:r>
        <w:t>AH3572</w:t>
      </w:r>
      <w:r w:rsidR="00E33F58">
        <w:t xml:space="preserve"> (</w:t>
      </w:r>
      <w:proofErr w:type="spellStart"/>
      <w:r>
        <w:t>Magnetic</w:t>
      </w:r>
      <w:proofErr w:type="spellEnd"/>
      <w:r>
        <w:t xml:space="preserve"> Sensor</w:t>
      </w:r>
      <w:r w:rsidR="00E33F58">
        <w:t>)</w:t>
      </w:r>
      <w:r w:rsidR="00E33F58" w:rsidRPr="00F61851">
        <w:t>:</w:t>
      </w:r>
      <m:oMath>
        <m:r>
          <m:rPr>
            <m:sty m:val="p"/>
          </m:rPr>
          <w:rPr>
            <w:rFonts w:ascii="Cambria Math" w:hAnsi="Cambria Math"/>
            <w:sz w:val="22"/>
            <w:szCs w:val="22"/>
          </w:rPr>
          <w:br/>
        </m:r>
      </m:oMath>
      <m:oMathPara>
        <m:oMathParaPr>
          <m:jc m:val="center"/>
        </m:oMathParaPr>
        <m:oMath>
          <m:r>
            <w:rPr>
              <w:rFonts w:ascii="Cambria Math" w:hAnsi="Cambria Math"/>
              <w:sz w:val="22"/>
              <w:szCs w:val="22"/>
            </w:rPr>
            <m:t>Itot=Uin*Iin*Aantal=3,3V*3mA*64=192mA</m:t>
          </m:r>
          <m:r>
            <m:rPr>
              <m:sty m:val="p"/>
            </m:rPr>
            <w:rPr>
              <w:rFonts w:ascii="Cambria Math" w:hAnsi="Cambria Math"/>
              <w:sz w:val="22"/>
              <w:szCs w:val="22"/>
            </w:rPr>
            <w:br/>
          </m:r>
        </m:oMath>
        <m:oMath>
          <m:r>
            <w:rPr>
              <w:rFonts w:ascii="Cambria Math" w:hAnsi="Cambria Math"/>
              <w:sz w:val="22"/>
              <w:szCs w:val="22"/>
            </w:rPr>
            <m:t>Ptot=Uin*Itot=3,3V*192mA=633,6mW</m:t>
          </m:r>
        </m:oMath>
      </m:oMathPara>
    </w:p>
    <w:p w14:paraId="00B7E929" w14:textId="0CF41EDE" w:rsidR="00785DB2" w:rsidRPr="00DF5558" w:rsidRDefault="00957202" w:rsidP="00B43909">
      <w:pPr>
        <w:spacing w:line="360" w:lineRule="auto"/>
      </w:pPr>
      <w:r>
        <w:t>NCP1117 (LDO</w:t>
      </w:r>
      <w:r w:rsidR="00262F83">
        <w:t xml:space="preserve"> Voltage Regulator</w:t>
      </w:r>
      <w:r>
        <w:t>)</w:t>
      </w:r>
      <w:r w:rsidRPr="00F61851">
        <w:t>:</w:t>
      </w:r>
      <m:oMath>
        <m:r>
          <m:rPr>
            <m:sty m:val="p"/>
          </m:rPr>
          <w:rPr>
            <w:rFonts w:ascii="Cambria Math" w:hAnsi="Cambria Math"/>
            <w:sz w:val="22"/>
            <w:szCs w:val="22"/>
          </w:rPr>
          <w:br/>
        </m:r>
      </m:oMath>
      <m:oMathPara>
        <m:oMathParaPr>
          <m:jc m:val="center"/>
        </m:oMathParaPr>
        <m:oMath>
          <m:r>
            <w:rPr>
              <w:rFonts w:ascii="Cambria Math" w:hAnsi="Cambria Math"/>
              <w:sz w:val="22"/>
              <w:szCs w:val="22"/>
            </w:rPr>
            <m:t>Itot=(Uin-Uuit)*Iq=(5,2V-3,2V)*10mA=20mA</m:t>
          </m:r>
          <m:r>
            <m:rPr>
              <m:sty m:val="p"/>
            </m:rPr>
            <w:rPr>
              <w:rFonts w:ascii="Cambria Math" w:hAnsi="Cambria Math"/>
              <w:sz w:val="22"/>
              <w:szCs w:val="22"/>
            </w:rPr>
            <w:br/>
          </m:r>
        </m:oMath>
        <m:oMath>
          <m:r>
            <w:rPr>
              <w:rFonts w:ascii="Cambria Math" w:hAnsi="Cambria Math"/>
              <w:sz w:val="22"/>
              <w:szCs w:val="22"/>
            </w:rPr>
            <m:t>Ptot=(Uin-Uuit)*Itot=(5,2V-3,2V)*20mA=40mW</m:t>
          </m:r>
        </m:oMath>
      </m:oMathPara>
    </w:p>
    <w:p w14:paraId="78295758" w14:textId="77777777" w:rsidR="0060389B" w:rsidRDefault="0060389B" w:rsidP="00DF5558">
      <w:pPr>
        <w:pStyle w:val="Heading3"/>
      </w:pPr>
      <w:r>
        <w:br w:type="page"/>
      </w:r>
    </w:p>
    <w:p w14:paraId="78A84EE6" w14:textId="3F94AF62" w:rsidR="00F61851" w:rsidRDefault="00DF5558" w:rsidP="00DF5558">
      <w:pPr>
        <w:pStyle w:val="Heading3"/>
      </w:pPr>
      <w:bookmarkStart w:id="19" w:name="_Toc72319426"/>
      <w:r w:rsidRPr="00DF5558">
        <w:lastRenderedPageBreak/>
        <w:t>LDO</w:t>
      </w:r>
      <w:r>
        <w:t xml:space="preserve"> </w:t>
      </w:r>
      <w:r w:rsidR="000F6BC5">
        <w:t>Voltage Regulato</w:t>
      </w:r>
      <w:r w:rsidR="0073685D">
        <w:t>r</w:t>
      </w:r>
      <w:bookmarkEnd w:id="19"/>
    </w:p>
    <w:p w14:paraId="760FBC0F" w14:textId="7EF24193" w:rsidR="000F6BC5" w:rsidRPr="001D3A1E" w:rsidRDefault="00391527" w:rsidP="000F6BC5">
      <w:r w:rsidRPr="001D3A1E">
        <w:t>Nadat de 230V AC omgezet is naar 5V DC zal ik deze 5V omzetten naar 3V3, hiermee zal ik</w:t>
      </w:r>
      <w:r w:rsidR="00AB0A8C" w:rsidRPr="001D3A1E">
        <w:t xml:space="preserve"> de andere componenten voeden buiten de </w:t>
      </w:r>
      <w:r w:rsidR="00A11E43" w:rsidRPr="001D3A1E">
        <w:t>RGB</w:t>
      </w:r>
      <w:r w:rsidR="00AB0A8C" w:rsidRPr="001D3A1E">
        <w:t xml:space="preserve"> LED’s</w:t>
      </w:r>
      <w:r w:rsidR="00481319" w:rsidRPr="001D3A1E">
        <w:t>.</w:t>
      </w:r>
      <w:r w:rsidR="004127F2" w:rsidRPr="001D3A1E">
        <w:t xml:space="preserve"> </w:t>
      </w:r>
    </w:p>
    <w:p w14:paraId="44B30B3B" w14:textId="77777777" w:rsidR="00E832C7" w:rsidRPr="001D3A1E" w:rsidRDefault="000E14DF" w:rsidP="00E832C7">
      <w:r w:rsidRPr="001D3A1E">
        <w:t>Ik heb gekozen voor een LDO omdat</w:t>
      </w:r>
      <w:r w:rsidR="00E832C7" w:rsidRPr="001D3A1E">
        <w:t>:</w:t>
      </w:r>
    </w:p>
    <w:p w14:paraId="13CF94D3" w14:textId="48C7E733" w:rsidR="00E832C7" w:rsidRPr="001D3A1E" w:rsidRDefault="00E832C7" w:rsidP="00E832C7">
      <w:pPr>
        <w:pStyle w:val="ListParagraph"/>
        <w:numPr>
          <w:ilvl w:val="0"/>
          <w:numId w:val="23"/>
        </w:numPr>
      </w:pPr>
      <w:r w:rsidRPr="001D3A1E">
        <w:t>H</w:t>
      </w:r>
      <w:r w:rsidR="00075A3C" w:rsidRPr="001D3A1E">
        <w:t xml:space="preserve">et </w:t>
      </w:r>
      <w:r w:rsidR="0013428D" w:rsidRPr="001D3A1E">
        <w:t>maximaal</w:t>
      </w:r>
      <w:r w:rsidR="00E23FC2" w:rsidRPr="001D3A1E">
        <w:t xml:space="preserve"> vermogen </w:t>
      </w:r>
      <w:r w:rsidR="00F97497" w:rsidRPr="001D3A1E">
        <w:t>onder de 1W</w:t>
      </w:r>
      <w:r w:rsidR="00C43EB6" w:rsidRPr="001D3A1E">
        <w:t xml:space="preserve"> was en dus </w:t>
      </w:r>
      <w:r w:rsidR="00F93F06" w:rsidRPr="001D3A1E">
        <w:t>dit vermogen</w:t>
      </w:r>
      <w:r w:rsidR="00E6778D" w:rsidRPr="001D3A1E">
        <w:t xml:space="preserve"> nog</w:t>
      </w:r>
      <w:r w:rsidR="00F93F06" w:rsidRPr="001D3A1E">
        <w:t xml:space="preserve"> gedissipeerd kan worden </w:t>
      </w:r>
      <w:r w:rsidR="00E6778D" w:rsidRPr="001D3A1E">
        <w:t>d.m.v. een LDO.</w:t>
      </w:r>
      <w:r w:rsidRPr="001D3A1E">
        <w:t xml:space="preserve"> </w:t>
      </w:r>
    </w:p>
    <w:p w14:paraId="37FD5BF4" w14:textId="77777777" w:rsidR="00E832C7" w:rsidRPr="001D3A1E" w:rsidRDefault="00E832C7" w:rsidP="00E832C7">
      <w:pPr>
        <w:pStyle w:val="ListParagraph"/>
      </w:pPr>
    </w:p>
    <w:p w14:paraId="04B89707" w14:textId="0B10FA0D" w:rsidR="00E23FC2" w:rsidRPr="001D3A1E" w:rsidRDefault="00E832C7" w:rsidP="00E832C7">
      <w:pPr>
        <w:pStyle w:val="ListParagraph"/>
        <w:numPr>
          <w:ilvl w:val="0"/>
          <w:numId w:val="23"/>
        </w:numPr>
        <w:spacing w:before="240"/>
      </w:pPr>
      <w:r w:rsidRPr="001D3A1E">
        <w:t xml:space="preserve">Het voordeel is ook dat </w:t>
      </w:r>
      <w:proofErr w:type="spellStart"/>
      <w:r w:rsidR="00881FE9" w:rsidRPr="001D3A1E">
        <w:t>LDO</w:t>
      </w:r>
      <w:r w:rsidR="00CF5550" w:rsidRPr="001D3A1E">
        <w:t>’</w:t>
      </w:r>
      <w:r w:rsidR="00881FE9" w:rsidRPr="001D3A1E">
        <w:t>s</w:t>
      </w:r>
      <w:proofErr w:type="spellEnd"/>
      <w:r w:rsidR="00CF5550" w:rsidRPr="001D3A1E">
        <w:t xml:space="preserve"> </w:t>
      </w:r>
      <w:r w:rsidR="00F76B18" w:rsidRPr="001D3A1E">
        <w:t xml:space="preserve">qua structuur simplistisch zijn en dus </w:t>
      </w:r>
      <w:r w:rsidR="00CF5550" w:rsidRPr="001D3A1E">
        <w:t>onafhankelijk zijn van</w:t>
      </w:r>
      <w:r w:rsidR="00F76B18" w:rsidRPr="001D3A1E">
        <w:t xml:space="preserve"> een externe spoel i.t.t. een Buck-Converter.</w:t>
      </w:r>
    </w:p>
    <w:p w14:paraId="389D5B88" w14:textId="1C4984C6" w:rsidR="00DF5558" w:rsidRPr="001D3A1E" w:rsidRDefault="005A4BF5" w:rsidP="00DF5558">
      <w:r w:rsidRPr="001D3A1E">
        <w:t>A.d.h.v.</w:t>
      </w:r>
      <w:r w:rsidR="006C10CB" w:rsidRPr="001D3A1E">
        <w:t xml:space="preserve"> de vorige berekeningen </w:t>
      </w:r>
      <w:r w:rsidR="005500DA" w:rsidRPr="001D3A1E">
        <w:t>(</w:t>
      </w:r>
      <w:r w:rsidR="005500DA" w:rsidRPr="001D3A1E">
        <w:fldChar w:fldCharType="begin"/>
      </w:r>
      <w:r w:rsidR="005500DA" w:rsidRPr="001D3A1E">
        <w:instrText xml:space="preserve"> REF _Ref70604335 \h </w:instrText>
      </w:r>
      <w:r w:rsidR="00422378" w:rsidRPr="001D3A1E">
        <w:instrText xml:space="preserve"> \* MERGEFORMAT </w:instrText>
      </w:r>
      <w:r w:rsidR="005500DA" w:rsidRPr="001D3A1E">
        <w:fldChar w:fldCharType="separate"/>
      </w:r>
      <w:r w:rsidR="001279E7" w:rsidRPr="001D3A1E">
        <w:t xml:space="preserve">Tabel </w:t>
      </w:r>
      <w:r w:rsidR="001279E7" w:rsidRPr="001D3A1E">
        <w:rPr>
          <w:noProof/>
        </w:rPr>
        <w:t>1</w:t>
      </w:r>
      <w:r w:rsidR="005500DA" w:rsidRPr="001D3A1E">
        <w:fldChar w:fldCharType="end"/>
      </w:r>
      <w:r w:rsidR="005500DA" w:rsidRPr="001D3A1E">
        <w:t xml:space="preserve">) </w:t>
      </w:r>
      <w:r w:rsidR="006C10CB" w:rsidRPr="001D3A1E">
        <w:t>kwam ik uit</w:t>
      </w:r>
      <w:r w:rsidR="00A52E07" w:rsidRPr="001D3A1E">
        <w:t xml:space="preserve"> dat de LDO</w:t>
      </w:r>
      <w:r w:rsidR="00C87FCF" w:rsidRPr="001D3A1E">
        <w:t xml:space="preserve"> een</w:t>
      </w:r>
      <w:r w:rsidR="008A12A2" w:rsidRPr="001D3A1E">
        <w:t xml:space="preserve"> </w:t>
      </w:r>
      <w:r w:rsidR="00120944" w:rsidRPr="001D3A1E">
        <w:t>minimaal</w:t>
      </w:r>
      <w:r w:rsidR="00C87FCF" w:rsidRPr="001D3A1E">
        <w:t xml:space="preserve"> </w:t>
      </w:r>
      <w:r w:rsidR="00F76B18" w:rsidRPr="001D3A1E">
        <w:t>vermogen</w:t>
      </w:r>
      <w:r w:rsidR="00C87FCF" w:rsidRPr="001D3A1E">
        <w:t xml:space="preserve"> </w:t>
      </w:r>
      <w:r w:rsidR="008A12A2" w:rsidRPr="001D3A1E">
        <w:t xml:space="preserve">van </w:t>
      </w:r>
      <w:r w:rsidR="000779D7" w:rsidRPr="001D3A1E">
        <w:t>±</w:t>
      </w:r>
      <w:r w:rsidR="00120944" w:rsidRPr="001D3A1E">
        <w:t xml:space="preserve">983mW gedissipeerd </w:t>
      </w:r>
      <w:r w:rsidR="00513F9D" w:rsidRPr="001D3A1E">
        <w:t>wordt</w:t>
      </w:r>
      <w:r w:rsidR="00E147CF" w:rsidRPr="001D3A1E">
        <w:t xml:space="preserve">. </w:t>
      </w:r>
      <w:r w:rsidR="00422378" w:rsidRPr="001D3A1E">
        <w:t xml:space="preserve">                                   </w:t>
      </w:r>
      <w:r w:rsidR="00E147CF" w:rsidRPr="001D3A1E">
        <w:t>Hiermee ben ik dan aan de slag gegaan</w:t>
      </w:r>
      <w:r w:rsidR="006C0FA9" w:rsidRPr="001D3A1E">
        <w:t xml:space="preserve"> en opzoek gegaan </w:t>
      </w:r>
      <w:r w:rsidR="001020ED" w:rsidRPr="001D3A1E">
        <w:t>naar een LDO</w:t>
      </w:r>
      <w:r w:rsidR="00D0190C" w:rsidRPr="001D3A1E">
        <w:t xml:space="preserve"> en </w:t>
      </w:r>
      <w:r w:rsidR="001020ED" w:rsidRPr="001D3A1E">
        <w:t>kwam</w:t>
      </w:r>
      <w:r w:rsidR="00D0190C" w:rsidRPr="001D3A1E">
        <w:t xml:space="preserve"> ik</w:t>
      </w:r>
      <w:r w:rsidR="001020ED" w:rsidRPr="001D3A1E">
        <w:t xml:space="preserve"> uit op</w:t>
      </w:r>
      <w:r w:rsidR="00120944" w:rsidRPr="001D3A1E">
        <w:t xml:space="preserve"> de NCP1117</w:t>
      </w:r>
      <w:r w:rsidR="00513F9D" w:rsidRPr="001D3A1E">
        <w:t>.</w:t>
      </w:r>
    </w:p>
    <w:p w14:paraId="188648CA" w14:textId="19F1FA39" w:rsidR="00F40F2D" w:rsidRPr="001D3A1E" w:rsidRDefault="00F40F2D" w:rsidP="00CF3294">
      <w:pPr>
        <w:spacing w:after="0" w:line="360" w:lineRule="auto"/>
        <w:rPr>
          <w:sz w:val="22"/>
          <w:szCs w:val="22"/>
        </w:rPr>
      </w:pPr>
      <w:r w:rsidRPr="001D3A1E">
        <w:t>Deze heb ik gekozen door de volgende berekeningen te maken:</w:t>
      </w:r>
      <m:oMath>
        <m:r>
          <m:rPr>
            <m:sty m:val="p"/>
          </m:rPr>
          <w:rPr>
            <w:rFonts w:ascii="Cambria Math" w:hAnsi="Cambria Math"/>
          </w:rPr>
          <w:br/>
        </m:r>
      </m:oMath>
      <m:oMathPara>
        <m:oMath>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DMAX</m:t>
              </m:r>
            </m:sub>
          </m:sSub>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J</m:t>
                  </m:r>
                </m:sub>
              </m:sSub>
              <m:r>
                <m:rPr>
                  <m:sty m:val="p"/>
                </m:rPr>
                <w:rPr>
                  <w:rFonts w:ascii="Cambria Math" w:hAnsi="Cambria Math"/>
                  <w:sz w:val="22"/>
                  <w:szCs w:val="22"/>
                </w:rPr>
                <m:t xml:space="preserve"> – </m:t>
              </m:r>
              <m:sSub>
                <m:sSubPr>
                  <m:ctrlPr>
                    <w:rPr>
                      <w:rFonts w:ascii="Cambria Math" w:hAnsi="Cambria Math"/>
                      <w:sz w:val="22"/>
                      <w:szCs w:val="22"/>
                    </w:rPr>
                  </m:ctrlPr>
                </m:sSubPr>
                <m:e>
                  <m:r>
                    <w:rPr>
                      <w:rFonts w:ascii="Cambria Math" w:hAnsi="Cambria Math"/>
                      <w:sz w:val="22"/>
                      <w:szCs w:val="22"/>
                    </w:rPr>
                    <m:t>T</m:t>
                  </m:r>
                </m:e>
                <m:sub>
                  <m:r>
                    <m:rPr>
                      <m:sty m:val="p"/>
                    </m:rPr>
                    <w:rPr>
                      <w:rFonts w:ascii="Cambria Math" w:hAnsi="Cambria Math"/>
                      <w:sz w:val="22"/>
                      <w:szCs w:val="22"/>
                    </w:rPr>
                    <m:t>A</m:t>
                  </m:r>
                </m:sub>
              </m:sSub>
            </m:num>
            <m:den>
              <m:sSub>
                <m:sSubPr>
                  <m:ctrlPr>
                    <w:rPr>
                      <w:rFonts w:ascii="Cambria Math" w:hAnsi="Cambria Math"/>
                      <w:sz w:val="22"/>
                      <w:szCs w:val="22"/>
                    </w:rPr>
                  </m:ctrlPr>
                </m:sSubPr>
                <m:e>
                  <m:r>
                    <w:rPr>
                      <w:rFonts w:ascii="Cambria Math" w:hAnsi="Cambria Math"/>
                      <w:sz w:val="22"/>
                      <w:szCs w:val="22"/>
                    </w:rPr>
                    <m:t>Θ</m:t>
                  </m:r>
                </m:e>
                <m:sub>
                  <m:r>
                    <w:rPr>
                      <w:rFonts w:ascii="Cambria Math" w:hAnsi="Cambria Math"/>
                      <w:sz w:val="22"/>
                      <w:szCs w:val="22"/>
                    </w:rPr>
                    <m:t>JA</m:t>
                  </m:r>
                </m:sub>
              </m:sSub>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150°C-40°C</m:t>
              </m:r>
            </m:num>
            <m:den>
              <m:r>
                <w:rPr>
                  <w:rFonts w:ascii="Cambria Math" w:hAnsi="Cambria Math"/>
                  <w:sz w:val="22"/>
                  <w:szCs w:val="22"/>
                </w:rPr>
                <m:t>67°</m:t>
              </m:r>
              <m:f>
                <m:fPr>
                  <m:type m:val="lin"/>
                  <m:ctrlPr>
                    <w:rPr>
                      <w:rFonts w:ascii="Cambria Math" w:hAnsi="Cambria Math"/>
                      <w:i/>
                      <w:sz w:val="22"/>
                      <w:szCs w:val="22"/>
                    </w:rPr>
                  </m:ctrlPr>
                </m:fPr>
                <m:num>
                  <m:r>
                    <w:rPr>
                      <w:rFonts w:ascii="Cambria Math" w:hAnsi="Cambria Math"/>
                      <w:sz w:val="22"/>
                      <w:szCs w:val="22"/>
                    </w:rPr>
                    <m:t>C</m:t>
                  </m:r>
                </m:num>
                <m:den>
                  <m:r>
                    <w:rPr>
                      <w:rFonts w:ascii="Cambria Math" w:hAnsi="Cambria Math"/>
                      <w:sz w:val="22"/>
                      <w:szCs w:val="22"/>
                    </w:rPr>
                    <m:t>W</m:t>
                  </m:r>
                </m:den>
              </m:f>
            </m:den>
          </m:f>
          <m:r>
            <w:rPr>
              <w:rFonts w:ascii="Cambria Math" w:hAnsi="Cambria Math"/>
              <w:sz w:val="22"/>
              <w:szCs w:val="22"/>
            </w:rPr>
            <m:t>=1642mW</m:t>
          </m:r>
        </m:oMath>
      </m:oMathPara>
    </w:p>
    <w:p w14:paraId="660C37E7" w14:textId="6CC22057" w:rsidR="001F4C42" w:rsidRPr="001D3A1E" w:rsidRDefault="00C333A3" w:rsidP="003047ED">
      <w:pPr>
        <w:spacing w:after="0" w:line="360" w:lineRule="auto"/>
        <w:rPr>
          <w:sz w:val="22"/>
          <w:szCs w:val="22"/>
        </w:rPr>
      </w:pPr>
      <m:oMathPara>
        <m:oMathParaPr>
          <m:jc m:val="center"/>
        </m:oMathParaPr>
        <m:oMath>
          <m:sSub>
            <m:sSubPr>
              <m:ctrlPr>
                <w:rPr>
                  <w:rFonts w:ascii="Cambria Math" w:hAnsi="Cambria Math"/>
                  <w:sz w:val="22"/>
                  <w:szCs w:val="22"/>
                </w:rPr>
              </m:ctrlPr>
            </m:sSubPr>
            <m:e>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MAX</m:t>
                  </m:r>
                </m:sub>
              </m:sSub>
              <m:r>
                <m:rPr>
                  <m:sty m:val="p"/>
                </m:rPr>
                <w:rPr>
                  <w:rFonts w:ascii="Cambria Math" w:hAnsi="Cambria Math"/>
                  <w:sz w:val="22"/>
                  <w:szCs w:val="22"/>
                </w:rPr>
                <m:t>&lt;</m:t>
              </m:r>
              <m:r>
                <w:rPr>
                  <w:rFonts w:ascii="Cambria Math" w:hAnsi="Cambria Math"/>
                  <w:sz w:val="22"/>
                  <w:szCs w:val="22"/>
                </w:rPr>
                <m:t>P</m:t>
              </m:r>
            </m:e>
            <m:sub>
              <m:r>
                <w:rPr>
                  <w:rFonts w:ascii="Cambria Math" w:hAnsi="Cambria Math"/>
                  <w:sz w:val="22"/>
                  <w:szCs w:val="22"/>
                </w:rPr>
                <m:t>DMAX</m:t>
              </m:r>
            </m:sub>
          </m:sSub>
          <m:r>
            <m:rPr>
              <m:sty m:val="p"/>
            </m:rPr>
            <w:rPr>
              <w:rFonts w:ascii="Cambria Math" w:hAnsi="Cambria Math"/>
              <w:sz w:val="22"/>
              <w:szCs w:val="22"/>
            </w:rPr>
            <m:t>→983mW&lt;</m:t>
          </m:r>
          <m:r>
            <w:rPr>
              <w:rFonts w:ascii="Cambria Math" w:hAnsi="Cambria Math"/>
              <w:sz w:val="22"/>
              <w:szCs w:val="22"/>
            </w:rPr>
            <m:t>1642mW</m:t>
          </m:r>
        </m:oMath>
      </m:oMathPara>
    </w:p>
    <w:p w14:paraId="2F5EA30C" w14:textId="565CACFC" w:rsidR="003047ED" w:rsidRDefault="00260C81" w:rsidP="008C1579">
      <w:pPr>
        <w:spacing w:line="480" w:lineRule="auto"/>
        <w:rPr>
          <w:b/>
          <w:u w:val="single"/>
        </w:rPr>
      </w:pPr>
      <w:r w:rsidRPr="001D3A1E">
        <w:t>Deze bereken</w:t>
      </w:r>
      <w:r w:rsidR="00F236E2" w:rsidRPr="001D3A1E">
        <w:t xml:space="preserve">ingen heb ik </w:t>
      </w:r>
      <w:r w:rsidR="0042183D" w:rsidRPr="001D3A1E">
        <w:t>geraadpleegd</w:t>
      </w:r>
      <w:r w:rsidR="00A2462A" w:rsidRPr="001D3A1E">
        <w:t xml:space="preserve"> via een</w:t>
      </w:r>
      <w:r w:rsidR="00F236E2" w:rsidRPr="001D3A1E">
        <w:t xml:space="preserve"> handig document van Microchip</w:t>
      </w:r>
      <w:r w:rsidR="00B05B85" w:rsidRPr="001D3A1E">
        <w:rPr>
          <w:b/>
          <w:u w:val="single"/>
        </w:rPr>
        <w:t>&lt;link&gt;</w:t>
      </w:r>
    </w:p>
    <w:p w14:paraId="3C6524DA" w14:textId="0118F42B" w:rsidR="005957D1" w:rsidRDefault="005957D1" w:rsidP="005957D1">
      <w:pPr>
        <w:pStyle w:val="Heading3"/>
      </w:pPr>
      <w:bookmarkStart w:id="20" w:name="_Toc72319427"/>
      <w:r>
        <w:t>µC</w:t>
      </w:r>
      <w:bookmarkEnd w:id="20"/>
    </w:p>
    <w:p w14:paraId="355BC56D" w14:textId="457CE1B5" w:rsidR="005957D1" w:rsidRDefault="001238CC" w:rsidP="005957D1">
      <w:r>
        <w:t>Dit is een zeer belangrijk keuze die gemaakt moet worden</w:t>
      </w:r>
      <w:r w:rsidR="0014456A">
        <w:t>, daarmee heb ik genoeg research gedaan op het internet d.m.v. online guides op te zoeken en meer.</w:t>
      </w:r>
    </w:p>
    <w:p w14:paraId="71EE1B56" w14:textId="7818CD35" w:rsidR="00B83A77" w:rsidRDefault="0014456A" w:rsidP="005957D1">
      <w:r>
        <w:t>De eerste vraag die ik mezelf stelde is of ik een 8-bit of 32-bit microcontroller ki</w:t>
      </w:r>
      <w:r w:rsidR="00A653D8">
        <w:t>es</w:t>
      </w:r>
      <w:r w:rsidR="00B83A77">
        <w:t>.</w:t>
      </w:r>
      <w:r w:rsidR="00BD6E6D">
        <w:t xml:space="preserve">     </w:t>
      </w:r>
      <w:r w:rsidR="00696AF1">
        <w:t xml:space="preserve">Ik koos </w:t>
      </w:r>
      <w:r w:rsidR="00F5564A">
        <w:t xml:space="preserve">voor een 32-bit microcontroller </w:t>
      </w:r>
      <w:r w:rsidR="00B83A77">
        <w:t>wegens volgende redenen:</w:t>
      </w:r>
    </w:p>
    <w:p w14:paraId="458E1272" w14:textId="49EC6D55" w:rsidR="006E5F97" w:rsidRDefault="00AF5972" w:rsidP="006E5F97">
      <w:pPr>
        <w:pStyle w:val="ListParagraph"/>
        <w:numPr>
          <w:ilvl w:val="0"/>
          <w:numId w:val="31"/>
        </w:numPr>
        <w:spacing w:line="360" w:lineRule="auto"/>
        <w:ind w:left="788" w:hanging="357"/>
      </w:pPr>
      <w:r>
        <w:t>Communicatieprotocollen</w:t>
      </w:r>
      <w:r w:rsidR="005F498B">
        <w:t xml:space="preserve"> zoals SPI &amp; I²C zijn eenvoudiger te implementeren</w:t>
      </w:r>
      <w:r w:rsidR="00DC7CF8">
        <w:t>.</w:t>
      </w:r>
      <w:r w:rsidR="005F498B">
        <w:t xml:space="preserve"> </w:t>
      </w:r>
    </w:p>
    <w:p w14:paraId="6B2CE977" w14:textId="3584FD0B" w:rsidR="00AF5972" w:rsidRDefault="009B1C86" w:rsidP="002132BC">
      <w:pPr>
        <w:pStyle w:val="ListParagraph"/>
        <w:numPr>
          <w:ilvl w:val="0"/>
          <w:numId w:val="31"/>
        </w:numPr>
        <w:spacing w:line="360" w:lineRule="auto"/>
      </w:pPr>
      <w:r>
        <w:t xml:space="preserve">Om </w:t>
      </w:r>
      <w:r w:rsidR="00613411">
        <w:t>lengte/grootte van</w:t>
      </w:r>
      <w:r>
        <w:t xml:space="preserve"> software te beperken</w:t>
      </w:r>
      <w:r w:rsidR="00DC7CF8">
        <w:t>.</w:t>
      </w:r>
    </w:p>
    <w:p w14:paraId="29BD63FB" w14:textId="2EC676A0" w:rsidR="002132BC" w:rsidRDefault="002132BC" w:rsidP="00D6533E">
      <w:pPr>
        <w:pStyle w:val="ListParagraph"/>
        <w:numPr>
          <w:ilvl w:val="0"/>
          <w:numId w:val="31"/>
        </w:numPr>
        <w:spacing w:line="360" w:lineRule="auto"/>
      </w:pPr>
      <w:r>
        <w:t>Eenvoudiger te debuggen</w:t>
      </w:r>
      <w:r w:rsidR="00DC7CF8">
        <w:t>.</w:t>
      </w:r>
    </w:p>
    <w:p w14:paraId="63A545B9" w14:textId="2D6D6152" w:rsidR="0014456A" w:rsidRDefault="00132173" w:rsidP="005957D1">
      <w:r>
        <w:t>Nu was de</w:t>
      </w:r>
      <w:r w:rsidR="00D6533E">
        <w:t xml:space="preserve"> keuze voor welke fabrikant ik zal gaan</w:t>
      </w:r>
      <w:r w:rsidR="00964CE2">
        <w:t xml:space="preserve">, hier waren vooral </w:t>
      </w:r>
      <w:r w:rsidR="004B4716">
        <w:t>2</w:t>
      </w:r>
      <w:r w:rsidR="00B0673A">
        <w:t xml:space="preserve"> uitblinkers bij</w:t>
      </w:r>
      <w:r w:rsidR="00C01FF3">
        <w:t xml:space="preserve"> de STM32 of PIC32</w:t>
      </w:r>
      <w:r w:rsidR="00BD6E6D">
        <w:t>. Ik koos voor de STM32 wegens volgende redenen:</w:t>
      </w:r>
    </w:p>
    <w:p w14:paraId="55D5C967" w14:textId="26731640" w:rsidR="00FE4116" w:rsidRDefault="0032078A" w:rsidP="00FE4116">
      <w:pPr>
        <w:pStyle w:val="ListParagraph"/>
        <w:numPr>
          <w:ilvl w:val="0"/>
          <w:numId w:val="32"/>
        </w:numPr>
        <w:spacing w:line="360" w:lineRule="auto"/>
      </w:pPr>
      <w:r>
        <w:t xml:space="preserve">Meer gekend in </w:t>
      </w:r>
      <w:r w:rsidR="00FE4116">
        <w:t xml:space="preserve">hoe </w:t>
      </w:r>
      <w:r w:rsidR="009A1F50">
        <w:t>deze</w:t>
      </w:r>
      <w:r w:rsidR="00FE4116">
        <w:t xml:space="preserve"> </w:t>
      </w:r>
      <w:r w:rsidR="00DC7CF8">
        <w:t xml:space="preserve">ge </w:t>
      </w:r>
      <w:r w:rsidR="00FE4116">
        <w:t>programm</w:t>
      </w:r>
      <w:r w:rsidR="00DC7CF8">
        <w:t>eert</w:t>
      </w:r>
      <w:r w:rsidR="00FE4116">
        <w:t xml:space="preserve"> </w:t>
      </w:r>
      <w:r w:rsidR="00DC7CF8">
        <w:t xml:space="preserve">wordt </w:t>
      </w:r>
      <w:r w:rsidR="00FE4116">
        <w:t xml:space="preserve">en </w:t>
      </w:r>
      <w:r w:rsidR="00DC7CF8">
        <w:t>debugt.</w:t>
      </w:r>
    </w:p>
    <w:p w14:paraId="0AA1C32D" w14:textId="3DE7EE7F" w:rsidR="00132173" w:rsidRDefault="00DC7CF8" w:rsidP="0089755F">
      <w:pPr>
        <w:pStyle w:val="ListParagraph"/>
        <w:numPr>
          <w:ilvl w:val="0"/>
          <w:numId w:val="32"/>
        </w:numPr>
        <w:spacing w:line="480" w:lineRule="auto"/>
      </w:pPr>
      <w:r>
        <w:t>Zeer stabiel en handige Toolchain/IDE ondersteuning.</w:t>
      </w:r>
    </w:p>
    <w:p w14:paraId="36BAAF3D" w14:textId="77777777" w:rsidR="00FD28DC" w:rsidRDefault="00FD28DC">
      <w:pPr>
        <w:spacing w:after="0"/>
      </w:pPr>
      <w:r>
        <w:br w:type="page"/>
      </w:r>
    </w:p>
    <w:p w14:paraId="05B54AF1" w14:textId="5D883F5C" w:rsidR="00132173" w:rsidRDefault="00E616F6" w:rsidP="00B74283">
      <w:pPr>
        <w:pStyle w:val="ListParagraph"/>
        <w:spacing w:line="360" w:lineRule="auto"/>
        <w:ind w:left="0"/>
      </w:pPr>
      <w:r>
        <w:lastRenderedPageBreak/>
        <w:t>Ten</w:t>
      </w:r>
      <w:r w:rsidR="00132173">
        <w:t xml:space="preserve"> slotte</w:t>
      </w:r>
      <w:r>
        <w:t xml:space="preserve"> ben ik </w:t>
      </w:r>
      <w:r w:rsidR="0089755F">
        <w:t xml:space="preserve">opzoek gegaan naar een STM32 die een </w:t>
      </w:r>
      <w:r w:rsidR="00B74283">
        <w:t xml:space="preserve">genoeg aantal I²C en </w:t>
      </w:r>
      <w:r w:rsidR="00757CDD">
        <w:t xml:space="preserve">SPI-protocollen </w:t>
      </w:r>
      <w:r w:rsidR="00B74283">
        <w:t>had en die</w:t>
      </w:r>
      <w:r w:rsidR="00757CDD">
        <w:t xml:space="preserve"> genoeg geheugen heeft.</w:t>
      </w:r>
    </w:p>
    <w:p w14:paraId="6B1DC576" w14:textId="2B270F8A" w:rsidR="00AB1A3C" w:rsidRPr="005957D1" w:rsidRDefault="009638D1" w:rsidP="00B74283">
      <w:pPr>
        <w:pStyle w:val="ListParagraph"/>
        <w:spacing w:line="360" w:lineRule="auto"/>
        <w:ind w:left="0"/>
      </w:pPr>
      <w:r>
        <w:rPr>
          <w:noProof/>
        </w:rPr>
        <mc:AlternateContent>
          <mc:Choice Requires="wpg">
            <w:drawing>
              <wp:anchor distT="0" distB="0" distL="114300" distR="114300" simplePos="0" relativeHeight="251691008" behindDoc="0" locked="0" layoutInCell="1" allowOverlap="1" wp14:anchorId="4CF61285" wp14:editId="7793A0C1">
                <wp:simplePos x="0" y="0"/>
                <wp:positionH relativeFrom="column">
                  <wp:posOffset>1227455</wp:posOffset>
                </wp:positionH>
                <wp:positionV relativeFrom="paragraph">
                  <wp:posOffset>683260</wp:posOffset>
                </wp:positionV>
                <wp:extent cx="3066415" cy="2419350"/>
                <wp:effectExtent l="0" t="0" r="635" b="0"/>
                <wp:wrapTopAndBottom/>
                <wp:docPr id="32" name="Group 32"/>
                <wp:cNvGraphicFramePr/>
                <a:graphic xmlns:a="http://schemas.openxmlformats.org/drawingml/2006/main">
                  <a:graphicData uri="http://schemas.microsoft.com/office/word/2010/wordprocessingGroup">
                    <wpg:wgp>
                      <wpg:cNvGrpSpPr/>
                      <wpg:grpSpPr>
                        <a:xfrm>
                          <a:off x="0" y="0"/>
                          <a:ext cx="3066415" cy="2419350"/>
                          <a:chOff x="0" y="0"/>
                          <a:chExt cx="3066415" cy="2420263"/>
                        </a:xfrm>
                      </wpg:grpSpPr>
                      <pic:pic xmlns:pic="http://schemas.openxmlformats.org/drawingml/2006/picture">
                        <pic:nvPicPr>
                          <pic:cNvPr id="22" name="Picture 22"/>
                          <pic:cNvPicPr>
                            <a:picLocks noChangeAspect="1"/>
                          </pic:cNvPicPr>
                        </pic:nvPicPr>
                        <pic:blipFill rotWithShape="1">
                          <a:blip r:embed="rId27">
                            <a:extLst>
                              <a:ext uri="{28A0092B-C50C-407E-A947-70E740481C1C}">
                                <a14:useLocalDpi xmlns:a14="http://schemas.microsoft.com/office/drawing/2010/main" val="0"/>
                              </a:ext>
                            </a:extLst>
                          </a:blip>
                          <a:srcRect l="5288" t="-2036" r="4963" b="-2907"/>
                          <a:stretch/>
                        </pic:blipFill>
                        <pic:spPr bwMode="auto">
                          <a:xfrm>
                            <a:off x="0" y="0"/>
                            <a:ext cx="3066415" cy="2127250"/>
                          </a:xfrm>
                          <a:prstGeom prst="rect">
                            <a:avLst/>
                          </a:prstGeom>
                          <a:noFill/>
                          <a:ln>
                            <a:noFill/>
                          </a:ln>
                          <a:extLst>
                            <a:ext uri="{53640926-AAD7-44D8-BBD7-CCE9431645EC}">
                              <a14:shadowObscured xmlns:a14="http://schemas.microsoft.com/office/drawing/2010/main"/>
                            </a:ext>
                          </a:extLst>
                        </pic:spPr>
                      </pic:pic>
                      <wps:wsp>
                        <wps:cNvPr id="30" name="Text Box 30"/>
                        <wps:cNvSpPr txBox="1"/>
                        <wps:spPr>
                          <a:xfrm>
                            <a:off x="0" y="2109819"/>
                            <a:ext cx="3066415" cy="310444"/>
                          </a:xfrm>
                          <a:prstGeom prst="rect">
                            <a:avLst/>
                          </a:prstGeom>
                          <a:solidFill>
                            <a:prstClr val="white"/>
                          </a:solidFill>
                          <a:ln>
                            <a:noFill/>
                          </a:ln>
                        </wps:spPr>
                        <wps:txbx>
                          <w:txbxContent>
                            <w:p w14:paraId="15B087F4" w14:textId="591F27E3" w:rsidR="009638D1" w:rsidRPr="00D974DC" w:rsidRDefault="009638D1" w:rsidP="009638D1">
                              <w:pPr>
                                <w:pStyle w:val="Caption"/>
                                <w:rPr>
                                  <w:noProof/>
                                  <w:sz w:val="20"/>
                                </w:rPr>
                              </w:pPr>
                              <w:r>
                                <w:t xml:space="preserve">Figuur </w:t>
                              </w:r>
                              <w:r w:rsidR="00C333A3">
                                <w:fldChar w:fldCharType="begin"/>
                              </w:r>
                              <w:r w:rsidR="00C333A3">
                                <w:instrText xml:space="preserve"> SEQ Figuur \* ARABIC </w:instrText>
                              </w:r>
                              <w:r w:rsidR="00C333A3">
                                <w:fldChar w:fldCharType="separate"/>
                              </w:r>
                              <w:r w:rsidR="005D00C7">
                                <w:rPr>
                                  <w:noProof/>
                                </w:rPr>
                                <w:t>6</w:t>
                              </w:r>
                              <w:r w:rsidR="00C333A3">
                                <w:rPr>
                                  <w:noProof/>
                                </w:rPr>
                                <w:fldChar w:fldCharType="end"/>
                              </w:r>
                              <w:r>
                                <w:t>, Circuit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CF61285" id="Group 32" o:spid="_x0000_s1038" style="position:absolute;margin-left:96.65pt;margin-top:53.8pt;width:241.45pt;height:190.5pt;z-index:251691008;mso-height-relative:margin" coordsize="30664,242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">
                <v:shape id="Picture 22" o:spid="_x0000_s1039" type="#_x0000_t75" style="position:absolute;width:30664;height:21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">
                  <v:imagedata r:id="rId28" o:title="" croptop="-1334f" cropbottom="-1905f" cropleft="3466f" cropright="3253f"/>
                </v:shape>
                <v:shape id="Text Box 30" o:spid="_x0000_s1040" type="#_x0000_t202" style="position:absolute;top:21098;width:30664;height:3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15B087F4" w14:textId="591F27E3" w:rsidR="009638D1" w:rsidRPr="00D974DC" w:rsidRDefault="009638D1" w:rsidP="009638D1">
                        <w:pPr>
                          <w:pStyle w:val="Caption"/>
                          <w:rPr>
                            <w:noProof/>
                            <w:sz w:val="20"/>
                          </w:rPr>
                        </w:pPr>
                        <w:r>
                          <w:t xml:space="preserve">Figuur </w:t>
                        </w:r>
                        <w:r w:rsidR="00C333A3">
                          <w:fldChar w:fldCharType="begin"/>
                        </w:r>
                        <w:r w:rsidR="00C333A3">
                          <w:instrText xml:space="preserve"> SEQ Figuur \* ARABIC </w:instrText>
                        </w:r>
                        <w:r w:rsidR="00C333A3">
                          <w:fldChar w:fldCharType="separate"/>
                        </w:r>
                        <w:r w:rsidR="005D00C7">
                          <w:rPr>
                            <w:noProof/>
                          </w:rPr>
                          <w:t>6</w:t>
                        </w:r>
                        <w:r w:rsidR="00C333A3">
                          <w:rPr>
                            <w:noProof/>
                          </w:rPr>
                          <w:fldChar w:fldCharType="end"/>
                        </w:r>
                        <w:r>
                          <w:t>, Circuit Diagram</w:t>
                        </w:r>
                      </w:p>
                    </w:txbxContent>
                  </v:textbox>
                </v:shape>
                <w10:wrap type="topAndBottom"/>
              </v:group>
            </w:pict>
          </mc:Fallback>
        </mc:AlternateContent>
      </w:r>
      <w:r w:rsidR="00757CDD">
        <w:t>Toen kwam ik uit op de STM32F1</w:t>
      </w:r>
      <w:r w:rsidR="00124589">
        <w:t>01</w:t>
      </w:r>
      <w:r w:rsidR="00FD28DC">
        <w:t>RDT6</w:t>
      </w:r>
      <w:r w:rsidR="00DB4AE9">
        <w:t xml:space="preserve">, deze bevindt zich in een LQFP-64 package dat nog handsoldeerbaar is en ook de mogelijkheid heeft in dezelfde package een groter geheugen te kiezen of </w:t>
      </w:r>
      <w:r w:rsidR="00AB1A3C">
        <w:t>een andere reeks</w:t>
      </w:r>
      <w:r w:rsidR="00DB4AE9">
        <w:t>.</w:t>
      </w:r>
    </w:p>
    <w:p w14:paraId="7E1CF4C4" w14:textId="19E0533A" w:rsidR="0073685D" w:rsidRPr="005957D1" w:rsidRDefault="00A97E1A" w:rsidP="00481319">
      <w:pPr>
        <w:pStyle w:val="Heading3"/>
        <w:spacing w:before="0"/>
      </w:pPr>
      <w:bookmarkStart w:id="21" w:name="_Toc72319428"/>
      <w:r w:rsidRPr="005957D1">
        <w:t>RGB LED’s</w:t>
      </w:r>
      <w:bookmarkEnd w:id="21"/>
    </w:p>
    <w:p w14:paraId="6028E631" w14:textId="5B44C793" w:rsidR="008C1579" w:rsidRPr="001D3A1E" w:rsidRDefault="00714280" w:rsidP="003047ED">
      <w:pPr>
        <w:spacing w:before="240"/>
      </w:pPr>
      <w:r w:rsidRPr="001D3A1E">
        <w:t>Om de schaakvakken een kleur te geven maak ik gebruik van</w:t>
      </w:r>
      <w:r w:rsidR="004C484F" w:rsidRPr="001D3A1E">
        <w:t xml:space="preserve"> </w:t>
      </w:r>
      <w:r w:rsidR="00FC61A3" w:rsidRPr="001D3A1E">
        <w:t xml:space="preserve">adresseerbare </w:t>
      </w:r>
      <w:r w:rsidR="004C484F" w:rsidRPr="001D3A1E">
        <w:t>RGB LED’s</w:t>
      </w:r>
      <w:r w:rsidR="002B5DF4" w:rsidRPr="001D3A1E">
        <w:t xml:space="preserve">, hierdoor kan ik </w:t>
      </w:r>
      <w:r w:rsidR="00926751" w:rsidRPr="001D3A1E">
        <w:t>elk vak individueel een andere kleur geven</w:t>
      </w:r>
      <w:r w:rsidR="00CA2366" w:rsidRPr="001D3A1E">
        <w:t xml:space="preserve"> wat dat belangrijk is voor aan te duiden </w:t>
      </w:r>
      <w:r w:rsidR="00DD2481" w:rsidRPr="001D3A1E">
        <w:t>wat de</w:t>
      </w:r>
      <w:r w:rsidR="005F19E2" w:rsidRPr="001D3A1E">
        <w:t xml:space="preserve"> pion </w:t>
      </w:r>
      <w:r w:rsidR="00DD2481" w:rsidRPr="001D3A1E">
        <w:t>hun mogelijke zetten zijn en meer.</w:t>
      </w:r>
    </w:p>
    <w:p w14:paraId="6DBEF407" w14:textId="3743EBE4" w:rsidR="00422378" w:rsidRPr="001D3A1E" w:rsidRDefault="00375DA3" w:rsidP="00422378">
      <w:pPr>
        <w:rPr>
          <w:sz w:val="18"/>
          <w:szCs w:val="18"/>
        </w:rPr>
      </w:pPr>
      <w:r w:rsidRPr="001D3A1E">
        <w:t>Ik heb gekozen om gebruik te maken van</w:t>
      </w:r>
      <w:r w:rsidR="00875291" w:rsidRPr="001D3A1E">
        <w:t xml:space="preserve"> de APA102C </w:t>
      </w:r>
      <w:r w:rsidR="0052074B" w:rsidRPr="001D3A1E">
        <w:t>LED</w:t>
      </w:r>
      <w:r w:rsidR="00A03B05" w:rsidRPr="001D3A1E">
        <w:t>’</w:t>
      </w:r>
      <w:r w:rsidR="00022B6A" w:rsidRPr="001D3A1E">
        <w:t>s</w:t>
      </w:r>
      <w:r w:rsidR="00A03B05" w:rsidRPr="001D3A1E">
        <w:t xml:space="preserve"> omdat:</w:t>
      </w:r>
    </w:p>
    <w:p w14:paraId="0DC39675" w14:textId="26D4B39B" w:rsidR="00422378" w:rsidRPr="001D3A1E" w:rsidRDefault="00975A26" w:rsidP="00422378">
      <w:pPr>
        <w:pStyle w:val="ListParagraph"/>
        <w:numPr>
          <w:ilvl w:val="0"/>
          <w:numId w:val="24"/>
        </w:numPr>
        <w:spacing w:before="240" w:line="360" w:lineRule="auto"/>
      </w:pPr>
      <w:r w:rsidRPr="001D3A1E">
        <w:t>Worden</w:t>
      </w:r>
      <w:r w:rsidR="00422378" w:rsidRPr="001D3A1E">
        <w:t xml:space="preserve"> aangestuurd via het standaard SPI-</w:t>
      </w:r>
      <w:r w:rsidR="006D7D60" w:rsidRPr="001D3A1E">
        <w:t>Protoc</w:t>
      </w:r>
      <w:r w:rsidR="00422378" w:rsidRPr="001D3A1E">
        <w:t>ol</w:t>
      </w:r>
      <w:r w:rsidRPr="001D3A1E">
        <w:t>.</w:t>
      </w:r>
    </w:p>
    <w:p w14:paraId="66573DE2" w14:textId="6D51AB6F" w:rsidR="00481319" w:rsidRPr="001D3A1E" w:rsidRDefault="006D7D60" w:rsidP="00422378">
      <w:pPr>
        <w:pStyle w:val="ListParagraph"/>
        <w:numPr>
          <w:ilvl w:val="0"/>
          <w:numId w:val="24"/>
        </w:numPr>
        <w:spacing w:before="240" w:line="360" w:lineRule="auto"/>
      </w:pPr>
      <w:r w:rsidRPr="001D3A1E">
        <w:t xml:space="preserve">Heeft een snellere </w:t>
      </w:r>
      <w:r w:rsidR="00BF72A6" w:rsidRPr="001D3A1E">
        <w:t>CLK-frequentie maximaal 1,2MHz.</w:t>
      </w:r>
    </w:p>
    <w:p w14:paraId="3C285F5E" w14:textId="17FDDC15" w:rsidR="003A14E8" w:rsidRPr="001D3A1E" w:rsidRDefault="00040FDD" w:rsidP="003A14E8">
      <w:pPr>
        <w:pStyle w:val="ListParagraph"/>
        <w:numPr>
          <w:ilvl w:val="0"/>
          <w:numId w:val="23"/>
        </w:numPr>
      </w:pPr>
      <w:r>
        <w:rPr>
          <w:noProof/>
        </w:rPr>
        <mc:AlternateContent>
          <mc:Choice Requires="wpg">
            <w:drawing>
              <wp:anchor distT="0" distB="0" distL="114300" distR="114300" simplePos="0" relativeHeight="251674624" behindDoc="0" locked="0" layoutInCell="1" allowOverlap="1" wp14:anchorId="00F0C482" wp14:editId="758B0857">
                <wp:simplePos x="0" y="0"/>
                <wp:positionH relativeFrom="column">
                  <wp:posOffset>-30974</wp:posOffset>
                </wp:positionH>
                <wp:positionV relativeFrom="paragraph">
                  <wp:posOffset>386433</wp:posOffset>
                </wp:positionV>
                <wp:extent cx="5645150" cy="2199005"/>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5645150" cy="2199005"/>
                          <a:chOff x="0" y="0"/>
                          <a:chExt cx="5645150" cy="2199005"/>
                        </a:xfrm>
                      </wpg:grpSpPr>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45150" cy="1999615"/>
                          </a:xfrm>
                          <a:prstGeom prst="rect">
                            <a:avLst/>
                          </a:prstGeom>
                          <a:noFill/>
                          <a:ln>
                            <a:noFill/>
                          </a:ln>
                        </pic:spPr>
                      </pic:pic>
                      <wps:wsp>
                        <wps:cNvPr id="20" name="Text Box 20"/>
                        <wps:cNvSpPr txBox="1"/>
                        <wps:spPr>
                          <a:xfrm>
                            <a:off x="0" y="2059940"/>
                            <a:ext cx="5645150" cy="139065"/>
                          </a:xfrm>
                          <a:prstGeom prst="rect">
                            <a:avLst/>
                          </a:prstGeom>
                          <a:solidFill>
                            <a:prstClr val="white"/>
                          </a:solidFill>
                          <a:ln>
                            <a:noFill/>
                          </a:ln>
                        </wps:spPr>
                        <wps:txbx>
                          <w:txbxContent>
                            <w:p w14:paraId="72936796" w14:textId="2405DAFE" w:rsidR="00040FDD" w:rsidRPr="00FB4B80" w:rsidRDefault="00040FDD" w:rsidP="00040FDD">
                              <w:pPr>
                                <w:pStyle w:val="Caption"/>
                                <w:rPr>
                                  <w:noProof/>
                                  <w:sz w:val="20"/>
                                </w:rPr>
                              </w:pPr>
                              <w:r>
                                <w:t xml:space="preserve">Figuur </w:t>
                              </w:r>
                              <w:fldSimple w:instr=" SEQ Figuur \* ARABIC ">
                                <w:r w:rsidR="005D00C7">
                                  <w:rPr>
                                    <w:noProof/>
                                  </w:rPr>
                                  <w:t>7</w:t>
                                </w:r>
                              </w:fldSimple>
                              <w:r>
                                <w:t>, Illustratie APA102C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F0C482" id="Group 21" o:spid="_x0000_s1041" style="position:absolute;left:0;text-align:left;margin-left:-2.45pt;margin-top:30.45pt;width:444.5pt;height:173.15pt;z-index:251674624" coordsize="56451,219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FZAAAAAFJnaHRsb25nAAADzQ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">
                <v:shape id="Picture 19" o:spid="_x0000_s1042" type="#_x0000_t75" style="position:absolute;width:56451;height:19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">
                  <v:imagedata r:id="rId30" o:title=""/>
                </v:shape>
                <v:shape id="Text Box 20" o:spid="_x0000_s1043" type="#_x0000_t202" style="position:absolute;top:20599;width:56451;height: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72936796" w14:textId="2405DAFE" w:rsidR="00040FDD" w:rsidRPr="00FB4B80" w:rsidRDefault="00040FDD" w:rsidP="00040FDD">
                        <w:pPr>
                          <w:pStyle w:val="Caption"/>
                          <w:rPr>
                            <w:noProof/>
                            <w:sz w:val="20"/>
                          </w:rPr>
                        </w:pPr>
                        <w:r>
                          <w:t xml:space="preserve">Figuur </w:t>
                        </w:r>
                        <w:fldSimple w:instr=" SEQ Figuur \* ARABIC ">
                          <w:r w:rsidR="005D00C7">
                            <w:rPr>
                              <w:noProof/>
                            </w:rPr>
                            <w:t>7</w:t>
                          </w:r>
                        </w:fldSimple>
                        <w:r>
                          <w:t>, Illustratie APA102C</w:t>
                        </w:r>
                      </w:p>
                    </w:txbxContent>
                  </v:textbox>
                </v:shape>
                <w10:wrap type="topAndBottom"/>
              </v:group>
            </w:pict>
          </mc:Fallback>
        </mc:AlternateContent>
      </w:r>
      <w:r w:rsidR="00BF72A6" w:rsidRPr="001D3A1E">
        <w:t xml:space="preserve">Beschikt over een aparte </w:t>
      </w:r>
      <w:r w:rsidR="00654880" w:rsidRPr="001D3A1E">
        <w:t>PWM-instelling om de lichtsterkte te regelen.</w:t>
      </w:r>
    </w:p>
    <w:p w14:paraId="0C811999" w14:textId="6E0C38F9" w:rsidR="0018062B" w:rsidRDefault="001D3A1E" w:rsidP="0018062B">
      <w:pPr>
        <w:keepNext/>
      </w:pPr>
      <w:r w:rsidRPr="005E3883">
        <w:rPr>
          <w:noProof/>
          <w:sz w:val="22"/>
          <w:szCs w:val="22"/>
        </w:rPr>
        <w:lastRenderedPageBreak/>
        <mc:AlternateContent>
          <mc:Choice Requires="wpg">
            <w:drawing>
              <wp:anchor distT="0" distB="0" distL="114300" distR="114300" simplePos="0" relativeHeight="251668480" behindDoc="0" locked="0" layoutInCell="1" allowOverlap="1" wp14:anchorId="4C62BC8C" wp14:editId="71CBF819">
                <wp:simplePos x="0" y="0"/>
                <wp:positionH relativeFrom="margin">
                  <wp:align>left</wp:align>
                </wp:positionH>
                <wp:positionV relativeFrom="paragraph">
                  <wp:posOffset>423</wp:posOffset>
                </wp:positionV>
                <wp:extent cx="5090795" cy="2669540"/>
                <wp:effectExtent l="0" t="0" r="0" b="0"/>
                <wp:wrapTopAndBottom/>
                <wp:docPr id="34" name="Group 34"/>
                <wp:cNvGraphicFramePr/>
                <a:graphic xmlns:a="http://schemas.openxmlformats.org/drawingml/2006/main">
                  <a:graphicData uri="http://schemas.microsoft.com/office/word/2010/wordprocessingGroup">
                    <wpg:wgp>
                      <wpg:cNvGrpSpPr/>
                      <wpg:grpSpPr>
                        <a:xfrm>
                          <a:off x="0" y="0"/>
                          <a:ext cx="5090795" cy="2669823"/>
                          <a:chOff x="0" y="-1"/>
                          <a:chExt cx="5090795" cy="2632810"/>
                        </a:xfrm>
                      </wpg:grpSpPr>
                      <pic:pic xmlns:pic="http://schemas.openxmlformats.org/drawingml/2006/picture">
                        <pic:nvPicPr>
                          <pic:cNvPr id="31" name="Picture 31" descr="Understanding the APA102 “Superled” – Tim's Blog"/>
                          <pic:cNvPicPr>
                            <a:picLocks noChangeAspect="1"/>
                          </pic:cNvPicPr>
                        </pic:nvPicPr>
                        <pic:blipFill rotWithShape="1">
                          <a:blip r:embed="rId31">
                            <a:extLst>
                              <a:ext uri="{28A0092B-C50C-407E-A947-70E740481C1C}">
                                <a14:useLocalDpi xmlns:a14="http://schemas.microsoft.com/office/drawing/2010/main" val="0"/>
                              </a:ext>
                            </a:extLst>
                          </a:blip>
                          <a:srcRect t="9376" b="-8925"/>
                          <a:stretch/>
                        </pic:blipFill>
                        <pic:spPr bwMode="auto">
                          <a:xfrm>
                            <a:off x="0" y="-1"/>
                            <a:ext cx="5090795" cy="2482523"/>
                          </a:xfrm>
                          <a:prstGeom prst="rect">
                            <a:avLst/>
                          </a:prstGeom>
                          <a:noFill/>
                          <a:ln>
                            <a:noFill/>
                          </a:ln>
                          <a:extLst>
                            <a:ext uri="{53640926-AAD7-44D8-BBD7-CCE9431645EC}">
                              <a14:shadowObscured xmlns:a14="http://schemas.microsoft.com/office/drawing/2010/main"/>
                            </a:ext>
                          </a:extLst>
                        </pic:spPr>
                      </pic:pic>
                      <wps:wsp>
                        <wps:cNvPr id="33" name="Text Box 33"/>
                        <wps:cNvSpPr txBox="1"/>
                        <wps:spPr>
                          <a:xfrm>
                            <a:off x="0" y="2259964"/>
                            <a:ext cx="4871085" cy="372845"/>
                          </a:xfrm>
                          <a:prstGeom prst="rect">
                            <a:avLst/>
                          </a:prstGeom>
                          <a:solidFill>
                            <a:prstClr val="white"/>
                          </a:solidFill>
                          <a:ln>
                            <a:noFill/>
                          </a:ln>
                        </wps:spPr>
                        <wps:txbx>
                          <w:txbxContent>
                            <w:p w14:paraId="0506F834" w14:textId="3EA3CD46" w:rsidR="00FD3D6F" w:rsidRDefault="00FD3D6F" w:rsidP="00FD3D6F">
                              <w:pPr>
                                <w:pStyle w:val="Caption"/>
                              </w:pPr>
                              <w:r>
                                <w:t xml:space="preserve">Figuur </w:t>
                              </w:r>
                              <w:fldSimple w:instr=" SEQ Figuur \* ARABIC ">
                                <w:r w:rsidR="005D00C7">
                                  <w:rPr>
                                    <w:noProof/>
                                  </w:rPr>
                                  <w:t>8</w:t>
                                </w:r>
                              </w:fldSimple>
                              <w:r>
                                <w:t>, APA102C SPI-Protocol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C62BC8C" id="Group 34" o:spid="_x0000_s1044" style="position:absolute;margin-left:0;margin-top:.05pt;width:400.85pt;height:210.2pt;z-index:251668480;mso-position-horizontal:left;mso-position-horizontal-relative:margin;mso-height-relative:margin" coordorigin="" coordsize="50907,26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">
                <v:shape id="Picture 31" o:spid="_x0000_s1045" type="#_x0000_t75" alt="Understanding the APA102 “Superled” – Tim's Blog" style="position:absolute;width:50907;height:24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">
                  <v:imagedata r:id="rId32" o:title="Understanding the APA102 “Superled” – Tim's Blog" croptop="6145f" cropbottom="-5849f"/>
                </v:shape>
                <v:shape id="Text Box 33" o:spid="_x0000_s1046" type="#_x0000_t202" style="position:absolute;top:22599;width:48710;height:3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0506F834" w14:textId="3EA3CD46" w:rsidR="00FD3D6F" w:rsidRDefault="00FD3D6F" w:rsidP="00FD3D6F">
                        <w:pPr>
                          <w:pStyle w:val="Caption"/>
                        </w:pPr>
                        <w:r>
                          <w:t xml:space="preserve">Figuur </w:t>
                        </w:r>
                        <w:fldSimple w:instr=" SEQ Figuur \* ARABIC ">
                          <w:r w:rsidR="005D00C7">
                            <w:rPr>
                              <w:noProof/>
                            </w:rPr>
                            <w:t>8</w:t>
                          </w:r>
                        </w:fldSimple>
                        <w:r>
                          <w:t>, APA102C SPI-Protocol</w:t>
                        </w:r>
                      </w:p>
                    </w:txbxContent>
                  </v:textbox>
                </v:shape>
                <w10:wrap type="topAndBottom" anchorx="margin"/>
              </v:group>
            </w:pict>
          </mc:Fallback>
        </mc:AlternateContent>
      </w:r>
      <w:r w:rsidR="003E3115" w:rsidRPr="005E3883">
        <w:t xml:space="preserve">Zoals u </w:t>
      </w:r>
      <w:r w:rsidR="00E92B1E" w:rsidRPr="001755AC">
        <w:t>hierboven</w:t>
      </w:r>
      <w:r w:rsidR="003E3115" w:rsidRPr="001755AC">
        <w:t xml:space="preserve"> ziet</w:t>
      </w:r>
      <w:r w:rsidR="00CF56B6" w:rsidRPr="001755AC">
        <w:t xml:space="preserve"> wordt de APA102C</w:t>
      </w:r>
      <w:r w:rsidR="003D68F0" w:rsidRPr="001755AC">
        <w:t>’</w:t>
      </w:r>
      <w:r w:rsidR="00CF56B6" w:rsidRPr="001755AC">
        <w:t>s aangestuurd</w:t>
      </w:r>
      <w:r w:rsidR="003D68F0" w:rsidRPr="001755AC">
        <w:t>:</w:t>
      </w:r>
    </w:p>
    <w:p w14:paraId="3B0460A9" w14:textId="7C25B3F2" w:rsidR="00314785" w:rsidRDefault="003D68F0" w:rsidP="00314785">
      <w:pPr>
        <w:keepNext/>
        <w:spacing w:after="0" w:line="360" w:lineRule="auto"/>
      </w:pPr>
      <w:r w:rsidRPr="001755AC">
        <w:t>Eerst wordt er</w:t>
      </w:r>
      <w:r w:rsidR="00CA5BEC" w:rsidRPr="001755AC">
        <w:t xml:space="preserve"> een Start Frame gestuurd met </w:t>
      </w:r>
      <w:r w:rsidR="00C21818" w:rsidRPr="001755AC">
        <w:t>4 bytes die ‘0’ zijn.</w:t>
      </w:r>
    </w:p>
    <w:p w14:paraId="52C72A83" w14:textId="12F2DD98" w:rsidR="00314785" w:rsidRDefault="00727195" w:rsidP="00314785">
      <w:pPr>
        <w:keepNext/>
        <w:spacing w:after="0" w:line="360" w:lineRule="auto"/>
      </w:pPr>
      <w:r w:rsidRPr="001755AC">
        <w:t>Daarna</w:t>
      </w:r>
      <w:r w:rsidR="000A3F64" w:rsidRPr="001755AC">
        <w:t xml:space="preserve"> wordt er de data van de eerste LED gestuurd</w:t>
      </w:r>
      <w:r w:rsidR="00913283" w:rsidRPr="001755AC">
        <w:t xml:space="preserve"> met als inhoud</w:t>
      </w:r>
      <w:r w:rsidR="00A743BE" w:rsidRPr="001755AC">
        <w:t>:</w:t>
      </w:r>
      <w:r w:rsidR="0018062B">
        <w:t xml:space="preserve"> </w:t>
      </w:r>
    </w:p>
    <w:p w14:paraId="7F20F4C6" w14:textId="03828449" w:rsidR="00314785" w:rsidRDefault="00424663" w:rsidP="00314785">
      <w:pPr>
        <w:pStyle w:val="ListParagraph"/>
        <w:keepNext/>
        <w:numPr>
          <w:ilvl w:val="0"/>
          <w:numId w:val="30"/>
        </w:numPr>
        <w:spacing w:after="0"/>
      </w:pPr>
      <w:r>
        <w:t>“</w:t>
      </w:r>
      <w:r w:rsidR="000B12FC" w:rsidRPr="00B051AD">
        <w:t>111</w:t>
      </w:r>
      <w:r>
        <w:t>”</w:t>
      </w:r>
      <w:r w:rsidR="000B12FC" w:rsidRPr="00B051AD">
        <w:t xml:space="preserve"> om te beginnen</w:t>
      </w:r>
      <w:r w:rsidR="003E05D9">
        <w:t>, 3 bits</w:t>
      </w:r>
      <w:r w:rsidR="0018062B">
        <w:t>.</w:t>
      </w:r>
    </w:p>
    <w:p w14:paraId="557B2FA8" w14:textId="5D32BC4A" w:rsidR="0018062B" w:rsidRDefault="000B12FC" w:rsidP="00314785">
      <w:pPr>
        <w:pStyle w:val="ListParagraph"/>
        <w:keepNext/>
        <w:numPr>
          <w:ilvl w:val="0"/>
          <w:numId w:val="30"/>
        </w:numPr>
        <w:spacing w:after="0"/>
      </w:pPr>
      <w:r w:rsidRPr="00B051AD">
        <w:t>Daarna de data wat de licht intensiteit is van al de LED’s</w:t>
      </w:r>
      <w:r w:rsidR="003E05D9">
        <w:t>, 5bits</w:t>
      </w:r>
      <w:r w:rsidR="0018062B">
        <w:t>.</w:t>
      </w:r>
    </w:p>
    <w:p w14:paraId="69708649" w14:textId="5D60C18A" w:rsidR="0018062B" w:rsidRDefault="00424663" w:rsidP="00314785">
      <w:pPr>
        <w:pStyle w:val="ListParagraph"/>
        <w:keepNext/>
        <w:numPr>
          <w:ilvl w:val="0"/>
          <w:numId w:val="30"/>
        </w:numPr>
        <w:spacing w:after="0"/>
      </w:pPr>
      <w:r>
        <w:t>De lichtin</w:t>
      </w:r>
      <w:r w:rsidR="003E05D9">
        <w:t>tensiteit van de kleur blauw, 1 byte</w:t>
      </w:r>
      <w:r w:rsidR="0018062B">
        <w:t>.</w:t>
      </w:r>
    </w:p>
    <w:p w14:paraId="288769D9" w14:textId="241BA5BB" w:rsidR="0018062B" w:rsidRDefault="003E05D9" w:rsidP="00314785">
      <w:pPr>
        <w:pStyle w:val="ListParagraph"/>
        <w:keepNext/>
        <w:numPr>
          <w:ilvl w:val="0"/>
          <w:numId w:val="30"/>
        </w:numPr>
        <w:spacing w:after="0"/>
      </w:pPr>
      <w:r>
        <w:t>De lichtintensiteit van de kleur groen, 1 byte</w:t>
      </w:r>
      <w:r w:rsidR="0018062B">
        <w:t>.</w:t>
      </w:r>
    </w:p>
    <w:p w14:paraId="59BC857F" w14:textId="1BFA8114" w:rsidR="0018062B" w:rsidRDefault="003E05D9" w:rsidP="00314785">
      <w:pPr>
        <w:pStyle w:val="ListParagraph"/>
        <w:keepNext/>
        <w:numPr>
          <w:ilvl w:val="0"/>
          <w:numId w:val="30"/>
        </w:numPr>
        <w:spacing w:after="0" w:line="360" w:lineRule="auto"/>
      </w:pPr>
      <w:r>
        <w:t>De lichtintensiteit van de kleur rood, 1 byte</w:t>
      </w:r>
      <w:r w:rsidR="0018062B">
        <w:t>.</w:t>
      </w:r>
    </w:p>
    <w:p w14:paraId="55614AC1" w14:textId="668ABFEE" w:rsidR="00314785" w:rsidRDefault="00285C24" w:rsidP="00314785">
      <w:pPr>
        <w:keepNext/>
        <w:spacing w:after="0" w:line="360" w:lineRule="auto"/>
      </w:pPr>
      <w:r>
        <w:t xml:space="preserve">Vervolgens stuurt men de data </w:t>
      </w:r>
      <w:r w:rsidR="008C7550">
        <w:t>door van de tweede LED.</w:t>
      </w:r>
    </w:p>
    <w:p w14:paraId="55EA8DD8" w14:textId="6DC66AB8" w:rsidR="008C7550" w:rsidRDefault="008C7550" w:rsidP="00314785">
      <w:pPr>
        <w:keepNext/>
      </w:pPr>
      <w:r>
        <w:t>Ten slotte kan men</w:t>
      </w:r>
      <w:r w:rsidR="00314785">
        <w:t xml:space="preserve"> een</w:t>
      </w:r>
      <w:r w:rsidR="00017618">
        <w:t xml:space="preserve"> eind frame sturen die bestaat uit allemaal </w:t>
      </w:r>
      <w:r w:rsidR="0082799A">
        <w:t>enen, de grote van deze frame is</w:t>
      </w:r>
      <w:r w:rsidR="00387828">
        <w:t xml:space="preserve"> gelijk aan het totaal aantal LED</w:t>
      </w:r>
      <w:r w:rsidR="0018062B">
        <w:t>’</w:t>
      </w:r>
      <w:r w:rsidR="00387828">
        <w:t>s</w:t>
      </w:r>
      <w:r w:rsidR="0018062B">
        <w:t xml:space="preserve"> delen door 2.</w:t>
      </w:r>
    </w:p>
    <w:p w14:paraId="2F88EF67" w14:textId="75E67983" w:rsidR="0088042B" w:rsidRDefault="0007046D" w:rsidP="00040FDD">
      <w:pPr>
        <w:keepNext/>
      </w:pPr>
      <w:r>
        <w:t xml:space="preserve">Dus het schaakbord bestaat uit 64 RGB LED’s, dat wil zeggen dat </w:t>
      </w:r>
      <w:r w:rsidR="004E6DC3">
        <w:t xml:space="preserve">er 32 keer </w:t>
      </w:r>
      <w:r w:rsidR="00027260">
        <w:t xml:space="preserve">4 bytes die ‘1’ zijn </w:t>
      </w:r>
      <w:r w:rsidR="00EB0804">
        <w:t>(</w:t>
      </w:r>
      <w:r w:rsidR="004E6DC3">
        <w:t>eind frame</w:t>
      </w:r>
      <w:r w:rsidR="00EB0804">
        <w:t>)</w:t>
      </w:r>
      <w:r w:rsidR="004E6DC3">
        <w:t xml:space="preserve"> </w:t>
      </w:r>
      <w:r w:rsidR="00027260">
        <w:t xml:space="preserve">verstuurt </w:t>
      </w:r>
      <w:r w:rsidR="004E6DC3">
        <w:t xml:space="preserve">moet </w:t>
      </w:r>
      <w:r w:rsidR="00027260">
        <w:t>worden</w:t>
      </w:r>
      <w:r w:rsidR="00EB0804">
        <w:t>. Het is gemakkelijker om op het einde een Start frame sturen om</w:t>
      </w:r>
      <w:r w:rsidR="00D64B5A">
        <w:t xml:space="preserve"> terug opnieuw te beginnen waardoor ik zo min mogelijk tijdverlies.</w:t>
      </w:r>
    </w:p>
    <w:p w14:paraId="737E3B87" w14:textId="2981464C" w:rsidR="0088042B" w:rsidRDefault="00040FDD" w:rsidP="005957D1">
      <w:pPr>
        <w:pStyle w:val="Heading3"/>
      </w:pPr>
      <w:bookmarkStart w:id="22" w:name="_Toc72319429"/>
      <w:r>
        <w:t xml:space="preserve">Voltage Level </w:t>
      </w:r>
      <w:proofErr w:type="spellStart"/>
      <w:r>
        <w:t>Translator</w:t>
      </w:r>
      <w:bookmarkEnd w:id="22"/>
      <w:proofErr w:type="spellEnd"/>
    </w:p>
    <w:p w14:paraId="3CB36714" w14:textId="40E42D5C" w:rsidR="009339B7" w:rsidRDefault="005D00C7" w:rsidP="009339B7">
      <w:pPr>
        <w:keepNext/>
      </w:pPr>
      <w:r>
        <w:rPr>
          <w:noProof/>
        </w:rPr>
        <mc:AlternateContent>
          <mc:Choice Requires="wpg">
            <w:drawing>
              <wp:anchor distT="0" distB="0" distL="114300" distR="114300" simplePos="0" relativeHeight="251703296" behindDoc="0" locked="0" layoutInCell="1" allowOverlap="1" wp14:anchorId="67F4A9E8" wp14:editId="0DFFADF2">
                <wp:simplePos x="0" y="0"/>
                <wp:positionH relativeFrom="margin">
                  <wp:align>center</wp:align>
                </wp:positionH>
                <wp:positionV relativeFrom="page">
                  <wp:posOffset>7591778</wp:posOffset>
                </wp:positionV>
                <wp:extent cx="4554855" cy="1817370"/>
                <wp:effectExtent l="0" t="0" r="0" b="0"/>
                <wp:wrapNone/>
                <wp:docPr id="43" name="Group 43"/>
                <wp:cNvGraphicFramePr/>
                <a:graphic xmlns:a="http://schemas.openxmlformats.org/drawingml/2006/main">
                  <a:graphicData uri="http://schemas.microsoft.com/office/word/2010/wordprocessingGroup">
                    <wpg:wgp>
                      <wpg:cNvGrpSpPr/>
                      <wpg:grpSpPr>
                        <a:xfrm>
                          <a:off x="0" y="0"/>
                          <a:ext cx="4554855" cy="1817370"/>
                          <a:chOff x="0" y="0"/>
                          <a:chExt cx="4119880" cy="1646132"/>
                        </a:xfrm>
                      </wpg:grpSpPr>
                      <pic:pic xmlns:pic="http://schemas.openxmlformats.org/drawingml/2006/picture">
                        <pic:nvPicPr>
                          <pic:cNvPr id="41" name="Picture 4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19880" cy="1577340"/>
                          </a:xfrm>
                          <a:prstGeom prst="rect">
                            <a:avLst/>
                          </a:prstGeom>
                        </pic:spPr>
                      </pic:pic>
                      <wps:wsp>
                        <wps:cNvPr id="42" name="Text Box 42"/>
                        <wps:cNvSpPr txBox="1"/>
                        <wps:spPr>
                          <a:xfrm>
                            <a:off x="0" y="1507067"/>
                            <a:ext cx="4119880" cy="139065"/>
                          </a:xfrm>
                          <a:prstGeom prst="rect">
                            <a:avLst/>
                          </a:prstGeom>
                          <a:solidFill>
                            <a:prstClr val="white"/>
                          </a:solidFill>
                          <a:ln>
                            <a:noFill/>
                          </a:ln>
                        </wps:spPr>
                        <wps:txbx>
                          <w:txbxContent>
                            <w:p w14:paraId="37685C87" w14:textId="481BE33C" w:rsidR="005D00C7" w:rsidRPr="00C81367" w:rsidRDefault="005D00C7" w:rsidP="005D00C7">
                              <w:pPr>
                                <w:pStyle w:val="Caption"/>
                                <w:rPr>
                                  <w:b/>
                                  <w:sz w:val="20"/>
                                </w:rPr>
                              </w:pPr>
                              <w:r>
                                <w:t xml:space="preserve">Figuur </w:t>
                              </w:r>
                              <w:fldSimple w:instr=" SEQ Figuur \* ARABIC ">
                                <w:r>
                                  <w:rPr>
                                    <w:noProof/>
                                  </w:rPr>
                                  <w:t>9</w:t>
                                </w:r>
                              </w:fldSimple>
                              <w:r>
                                <w:t xml:space="preserve">, Schema Voltage </w:t>
                              </w:r>
                              <w:proofErr w:type="spellStart"/>
                              <w:r>
                                <w:t>Translator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F4A9E8" id="Group 43" o:spid="_x0000_s1047" style="position:absolute;margin-left:0;margin-top:597.8pt;width:358.65pt;height:143.1pt;z-index:251703296;mso-position-horizontal:center;mso-position-horizontal-relative:margin;mso-position-vertical-relative:page;mso-width-relative:margin;mso-height-relative:margin" coordsize="41198,16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">
                <v:shape id="Picture 41" o:spid="_x0000_s1048" type="#_x0000_t75" style="position:absolute;width:41198;height:15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">
                  <v:imagedata r:id="rId34" o:title=""/>
                </v:shape>
                <v:shape id="Text Box 42" o:spid="_x0000_s1049" type="#_x0000_t202" style="position:absolute;top:15070;width:41198;height: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14:paraId="37685C87" w14:textId="481BE33C" w:rsidR="005D00C7" w:rsidRPr="00C81367" w:rsidRDefault="005D00C7" w:rsidP="005D00C7">
                        <w:pPr>
                          <w:pStyle w:val="Caption"/>
                          <w:rPr>
                            <w:b/>
                            <w:sz w:val="20"/>
                          </w:rPr>
                        </w:pPr>
                        <w:r>
                          <w:t xml:space="preserve">Figuur </w:t>
                        </w:r>
                        <w:fldSimple w:instr=" SEQ Figuur \* ARABIC ">
                          <w:r>
                            <w:rPr>
                              <w:noProof/>
                            </w:rPr>
                            <w:t>9</w:t>
                          </w:r>
                        </w:fldSimple>
                        <w:r>
                          <w:t xml:space="preserve">, Schema Voltage </w:t>
                        </w:r>
                        <w:proofErr w:type="spellStart"/>
                        <w:r>
                          <w:t>Translator</w:t>
                        </w:r>
                        <w:proofErr w:type="spellEnd"/>
                      </w:p>
                    </w:txbxContent>
                  </v:textbox>
                </v:shape>
                <w10:wrap anchorx="margin" anchory="page"/>
              </v:group>
            </w:pict>
          </mc:Fallback>
        </mc:AlternateContent>
      </w:r>
      <w:r w:rsidR="00040FDD">
        <w:t>Om de APA102C’s te laten communiceren met de µC</w:t>
      </w:r>
      <w:r w:rsidR="00C72141">
        <w:t xml:space="preserve"> zal ik de </w:t>
      </w:r>
      <w:r w:rsidR="005317D0">
        <w:t>3</w:t>
      </w:r>
      <w:r w:rsidR="00C72141">
        <w:t>V</w:t>
      </w:r>
      <w:r w:rsidR="005317D0">
        <w:t>3</w:t>
      </w:r>
      <w:r w:rsidR="00C72141">
        <w:t xml:space="preserve"> logica moeten omzetten naar </w:t>
      </w:r>
      <w:r w:rsidR="005317D0">
        <w:t>5V</w:t>
      </w:r>
      <w:r w:rsidR="00C72141">
        <w:t xml:space="preserve"> logica. </w:t>
      </w:r>
      <w:r w:rsidR="0010374D">
        <w:t xml:space="preserve">Om deze om te zetten maak ik gebruik van een Voltage Level </w:t>
      </w:r>
      <w:proofErr w:type="spellStart"/>
      <w:r w:rsidR="0010374D">
        <w:t>Translator</w:t>
      </w:r>
      <w:proofErr w:type="spellEnd"/>
      <w:r w:rsidR="009339B7">
        <w:t>.</w:t>
      </w:r>
      <w:r w:rsidR="00613CB3">
        <w:t xml:space="preserve"> Ik heb gekozen voor de</w:t>
      </w:r>
      <w:r w:rsidR="00AF1063">
        <w:t xml:space="preserve"> SN74LVC2T45, </w:t>
      </w:r>
      <w:r w:rsidR="00D37B36">
        <w:t>hiermee zal ik de</w:t>
      </w:r>
      <w:r w:rsidR="0008435B">
        <w:t xml:space="preserve"> SCK</w:t>
      </w:r>
      <w:r w:rsidR="008077E9">
        <w:t xml:space="preserve"> (seriële</w:t>
      </w:r>
      <w:r w:rsidR="001106A6">
        <w:t xml:space="preserve"> </w:t>
      </w:r>
      <w:proofErr w:type="spellStart"/>
      <w:r w:rsidR="001106A6">
        <w:t>clock</w:t>
      </w:r>
      <w:proofErr w:type="spellEnd"/>
      <w:r w:rsidR="001106A6">
        <w:t>)</w:t>
      </w:r>
      <w:r w:rsidR="008077E9">
        <w:t xml:space="preserve"> </w:t>
      </w:r>
      <w:r w:rsidR="007047AB">
        <w:t>en</w:t>
      </w:r>
      <w:r w:rsidR="008077E9">
        <w:t xml:space="preserve"> de SDI</w:t>
      </w:r>
      <w:r w:rsidR="001106A6">
        <w:t xml:space="preserve"> (seriële data in) omzetten naar 5V logica.</w:t>
      </w:r>
    </w:p>
    <w:p w14:paraId="58D2D1B8" w14:textId="4424552B" w:rsidR="00982F71" w:rsidRDefault="00982F71">
      <w:pPr>
        <w:spacing w:after="0"/>
        <w:rPr>
          <w:b/>
        </w:rPr>
      </w:pPr>
      <w:r>
        <w:rPr>
          <w:b/>
        </w:rPr>
        <w:br w:type="page"/>
      </w:r>
    </w:p>
    <w:p w14:paraId="49863D83" w14:textId="2905E39C" w:rsidR="009339B7" w:rsidRDefault="00882005" w:rsidP="009339B7">
      <w:pPr>
        <w:pStyle w:val="Heading3"/>
      </w:pPr>
      <w:bookmarkStart w:id="23" w:name="_Toc72319430"/>
      <w:r>
        <w:lastRenderedPageBreak/>
        <w:t>Rotary Encoder</w:t>
      </w:r>
      <w:bookmarkEnd w:id="23"/>
    </w:p>
    <w:p w14:paraId="4268CD57" w14:textId="77777777" w:rsidR="009339B7" w:rsidRDefault="00882005" w:rsidP="009339B7">
      <w:r>
        <w:t>Voor het schaakbord gebruiksvriendelijk</w:t>
      </w:r>
      <w:r w:rsidR="00C00AFD">
        <w:t>er</w:t>
      </w:r>
      <w:r>
        <w:t xml:space="preserve"> te maken bevindt er zich een rotary encoder tussen de </w:t>
      </w:r>
      <w:r w:rsidR="00C00AFD">
        <w:t xml:space="preserve">2 drukknoppen </w:t>
      </w:r>
      <w:r w:rsidR="00451300">
        <w:t>op de schaakklok</w:t>
      </w:r>
      <w:r w:rsidR="00B84A77">
        <w:t>. Hiermee kan voor het spel begint de tijden ingesteld worden en</w:t>
      </w:r>
      <w:r w:rsidR="0097734B">
        <w:t xml:space="preserve"> de </w:t>
      </w:r>
      <w:r w:rsidR="00733786">
        <w:t>kleur van de schaakvakken.</w:t>
      </w:r>
    </w:p>
    <w:p w14:paraId="391E3F42" w14:textId="1FD69498" w:rsidR="001D6773" w:rsidRDefault="00815B26" w:rsidP="00040FDD">
      <w:r>
        <w:rPr>
          <w:noProof/>
        </w:rPr>
        <mc:AlternateContent>
          <mc:Choice Requires="wpg">
            <w:drawing>
              <wp:anchor distT="0" distB="0" distL="114300" distR="114300" simplePos="0" relativeHeight="251685888" behindDoc="0" locked="0" layoutInCell="1" allowOverlap="1" wp14:anchorId="060F40B9" wp14:editId="6409DA29">
                <wp:simplePos x="0" y="0"/>
                <wp:positionH relativeFrom="column">
                  <wp:posOffset>36195</wp:posOffset>
                </wp:positionH>
                <wp:positionV relativeFrom="paragraph">
                  <wp:posOffset>218440</wp:posOffset>
                </wp:positionV>
                <wp:extent cx="5579110" cy="2522855"/>
                <wp:effectExtent l="0" t="0" r="2540" b="0"/>
                <wp:wrapTopAndBottom/>
                <wp:docPr id="27" name="Group 27"/>
                <wp:cNvGraphicFramePr/>
                <a:graphic xmlns:a="http://schemas.openxmlformats.org/drawingml/2006/main">
                  <a:graphicData uri="http://schemas.microsoft.com/office/word/2010/wordprocessingGroup">
                    <wpg:wgp>
                      <wpg:cNvGrpSpPr/>
                      <wpg:grpSpPr>
                        <a:xfrm>
                          <a:off x="0" y="0"/>
                          <a:ext cx="5579110" cy="2522855"/>
                          <a:chOff x="0" y="0"/>
                          <a:chExt cx="5579253" cy="2523139"/>
                        </a:xfrm>
                      </wpg:grpSpPr>
                      <wpg:grpSp>
                        <wpg:cNvPr id="25" name="Group 25"/>
                        <wpg:cNvGrpSpPr/>
                        <wpg:grpSpPr>
                          <a:xfrm>
                            <a:off x="0" y="0"/>
                            <a:ext cx="5579253" cy="2349848"/>
                            <a:chOff x="0" y="0"/>
                            <a:chExt cx="5579253" cy="2349848"/>
                          </a:xfrm>
                        </wpg:grpSpPr>
                        <wpg:grpSp>
                          <wpg:cNvPr id="6" name="Group 6"/>
                          <wpg:cNvGrpSpPr/>
                          <wpg:grpSpPr>
                            <a:xfrm>
                              <a:off x="0" y="0"/>
                              <a:ext cx="5579253" cy="850265"/>
                              <a:chOff x="145488" y="-25628"/>
                              <a:chExt cx="5896839" cy="975164"/>
                            </a:xfrm>
                          </wpg:grpSpPr>
                          <pic:pic xmlns:pic="http://schemas.openxmlformats.org/drawingml/2006/picture">
                            <pic:nvPicPr>
                              <pic:cNvPr id="4" name="Picture 4"/>
                              <pic:cNvPicPr>
                                <a:picLocks noChangeAspect="1"/>
                              </pic:cNvPicPr>
                            </pic:nvPicPr>
                            <pic:blipFill rotWithShape="1">
                              <a:blip r:embed="rId35" cstate="print">
                                <a:extLst>
                                  <a:ext uri="{28A0092B-C50C-407E-A947-70E740481C1C}">
                                    <a14:useLocalDpi xmlns:a14="http://schemas.microsoft.com/office/drawing/2010/main" val="0"/>
                                  </a:ext>
                                </a:extLst>
                              </a:blip>
                              <a:srcRect r="2788" b="50484"/>
                              <a:stretch/>
                            </pic:blipFill>
                            <pic:spPr bwMode="auto">
                              <a:xfrm>
                                <a:off x="2997200" y="-25628"/>
                                <a:ext cx="3045127" cy="931334"/>
                              </a:xfrm>
                              <a:prstGeom prst="rect">
                                <a:avLst/>
                              </a:prstGeom>
                              <a:noFill/>
                              <a:ln>
                                <a:noFill/>
                              </a:ln>
                            </pic:spPr>
                          </pic:pic>
                          <pic:pic xmlns:pic="http://schemas.openxmlformats.org/drawingml/2006/picture">
                            <pic:nvPicPr>
                              <pic:cNvPr id="5" name="Picture 5"/>
                              <pic:cNvPicPr>
                                <a:picLocks noChangeAspect="1"/>
                              </pic:cNvPicPr>
                            </pic:nvPicPr>
                            <pic:blipFill rotWithShape="1">
                              <a:blip r:embed="rId36" cstate="print">
                                <a:extLst>
                                  <a:ext uri="{28A0092B-C50C-407E-A947-70E740481C1C}">
                                    <a14:useLocalDpi xmlns:a14="http://schemas.microsoft.com/office/drawing/2010/main" val="0"/>
                                  </a:ext>
                                </a:extLst>
                              </a:blip>
                              <a:srcRect l="4644" t="49516"/>
                              <a:stretch/>
                            </pic:blipFill>
                            <pic:spPr bwMode="auto">
                              <a:xfrm>
                                <a:off x="145488" y="0"/>
                                <a:ext cx="2986967" cy="949536"/>
                              </a:xfrm>
                              <a:prstGeom prst="rect">
                                <a:avLst/>
                              </a:prstGeom>
                              <a:noFill/>
                              <a:ln>
                                <a:noFill/>
                              </a:ln>
                            </pic:spPr>
                          </pic:pic>
                        </wpg:grpSp>
                        <wpg:grpSp>
                          <wpg:cNvPr id="24" name="Group 24"/>
                          <wpg:cNvGrpSpPr/>
                          <wpg:grpSpPr>
                            <a:xfrm>
                              <a:off x="599768" y="884903"/>
                              <a:ext cx="4020185" cy="1464945"/>
                              <a:chOff x="634181" y="34413"/>
                              <a:chExt cx="4020959" cy="1465007"/>
                            </a:xfrm>
                          </wpg:grpSpPr>
                          <pic:pic xmlns:pic="http://schemas.openxmlformats.org/drawingml/2006/picture">
                            <pic:nvPicPr>
                              <pic:cNvPr id="17" name="Picture 17"/>
                              <pic:cNvPicPr>
                                <a:picLocks noChangeAspect="1"/>
                              </pic:cNvPicPr>
                            </pic:nvPicPr>
                            <pic:blipFill rotWithShape="1">
                              <a:blip r:embed="rId37">
                                <a:extLst>
                                  <a:ext uri="{28A0092B-C50C-407E-A947-70E740481C1C}">
                                    <a14:useLocalDpi xmlns:a14="http://schemas.microsoft.com/office/drawing/2010/main" val="0"/>
                                  </a:ext>
                                </a:extLst>
                              </a:blip>
                              <a:srcRect t="1" r="5" b="-5685"/>
                              <a:stretch/>
                            </pic:blipFill>
                            <pic:spPr bwMode="auto">
                              <a:xfrm>
                                <a:off x="634181" y="34413"/>
                                <a:ext cx="2342399" cy="1465007"/>
                              </a:xfrm>
                              <a:prstGeom prst="rect">
                                <a:avLst/>
                              </a:prstGeom>
                              <a:noFill/>
                              <a:ln>
                                <a:noFill/>
                              </a:ln>
                            </pic:spPr>
                          </pic:pic>
                          <pic:pic xmlns:pic="http://schemas.openxmlformats.org/drawingml/2006/picture">
                            <pic:nvPicPr>
                              <pic:cNvPr id="23" name="Picture 23" descr="In-Depth: How Rotary Encoder Works and Interface It with Arduino"/>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3087325" y="142569"/>
                                <a:ext cx="1567815" cy="1176655"/>
                              </a:xfrm>
                              <a:prstGeom prst="rect">
                                <a:avLst/>
                              </a:prstGeom>
                              <a:noFill/>
                              <a:ln>
                                <a:noFill/>
                              </a:ln>
                            </pic:spPr>
                          </pic:pic>
                        </wpg:grpSp>
                      </wpg:grpSp>
                      <wps:wsp>
                        <wps:cNvPr id="26" name="Text Box 26"/>
                        <wps:cNvSpPr txBox="1"/>
                        <wps:spPr>
                          <a:xfrm>
                            <a:off x="0" y="2280293"/>
                            <a:ext cx="5579110" cy="242846"/>
                          </a:xfrm>
                          <a:prstGeom prst="rect">
                            <a:avLst/>
                          </a:prstGeom>
                          <a:solidFill>
                            <a:prstClr val="white"/>
                          </a:solidFill>
                          <a:ln>
                            <a:noFill/>
                          </a:ln>
                        </wps:spPr>
                        <wps:txbx>
                          <w:txbxContent>
                            <w:p w14:paraId="41B4C441" w14:textId="6B4F4E84" w:rsidR="00815B26" w:rsidRPr="002A270C" w:rsidRDefault="00815B26" w:rsidP="00815B26">
                              <w:pPr>
                                <w:pStyle w:val="Caption"/>
                                <w:rPr>
                                  <w:noProof/>
                                  <w:sz w:val="20"/>
                                </w:rPr>
                              </w:pPr>
                              <w:r>
                                <w:t xml:space="preserve">Figuur </w:t>
                              </w:r>
                              <w:fldSimple w:instr=" SEQ Figuur \* ARABIC ">
                                <w:r w:rsidR="005D00C7">
                                  <w:rPr>
                                    <w:noProof/>
                                  </w:rPr>
                                  <w:t>10</w:t>
                                </w:r>
                              </w:fldSimple>
                              <w:r>
                                <w:t>, Werking Rotary Encoder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60F40B9" id="Group 27" o:spid="_x0000_s1050" style="position:absolute;margin-left:2.85pt;margin-top:17.2pt;width:439.3pt;height:198.65pt;z-index:251685888;mso-height-relative:margin" coordsize="55792,25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">
                <v:group id="Group 25" o:spid="_x0000_s1051" style="position:absolute;width:55792;height:23498" coordsize="55792,23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6" o:spid="_x0000_s1052" style="position:absolute;width:55792;height:8502" coordorigin="1454,-256" coordsize="58968,9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4" o:spid="_x0000_s1053" type="#_x0000_t75" style="position:absolute;left:29972;top:-256;width:30451;height:9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">
                      <v:imagedata r:id="rId39" o:title="" cropbottom="33085f" cropright="1827f"/>
                    </v:shape>
                    <v:shape id="Picture 5" o:spid="_x0000_s1054" type="#_x0000_t75" style="position:absolute;left:1454;width:29870;height:9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">
                      <v:imagedata r:id="rId40" o:title="" croptop="32451f" cropleft="3043f"/>
                    </v:shape>
                  </v:group>
                  <v:group id="Group 24" o:spid="_x0000_s1055" style="position:absolute;left:5997;top:8849;width:40202;height:14649" coordorigin="6341,344" coordsize="40209,1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17" o:spid="_x0000_s1056" type="#_x0000_t75" style="position:absolute;left:6341;top:344;width:23424;height:14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">
                      <v:imagedata r:id="rId41" o:title="" croptop="1f" cropbottom="-3726f" cropright="3f"/>
                    </v:shape>
                    <v:shape id="Picture 23" o:spid="_x0000_s1057" type="#_x0000_t75" alt="In-Depth: How Rotary Encoder Works and Interface It with Arduino" style="position:absolute;left:30873;top:1425;width:15678;height:1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">
                      <v:imagedata r:id="rId42" o:title=" How Rotary Encoder Works and Interface It with Arduino"/>
                    </v:shape>
                  </v:group>
                </v:group>
                <v:shape id="Text Box 26" o:spid="_x0000_s1058" type="#_x0000_t202" style="position:absolute;top:22802;width:55791;height:2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41B4C441" w14:textId="6B4F4E84" w:rsidR="00815B26" w:rsidRPr="002A270C" w:rsidRDefault="00815B26" w:rsidP="00815B26">
                        <w:pPr>
                          <w:pStyle w:val="Caption"/>
                          <w:rPr>
                            <w:noProof/>
                            <w:sz w:val="20"/>
                          </w:rPr>
                        </w:pPr>
                        <w:r>
                          <w:t xml:space="preserve">Figuur </w:t>
                        </w:r>
                        <w:fldSimple w:instr=" SEQ Figuur \* ARABIC ">
                          <w:r w:rsidR="005D00C7">
                            <w:rPr>
                              <w:noProof/>
                            </w:rPr>
                            <w:t>10</w:t>
                          </w:r>
                        </w:fldSimple>
                        <w:r>
                          <w:t>, Werking Rotary Encoder</w:t>
                        </w:r>
                      </w:p>
                    </w:txbxContent>
                  </v:textbox>
                </v:shape>
                <w10:wrap type="topAndBottom"/>
              </v:group>
            </w:pict>
          </mc:Fallback>
        </mc:AlternateContent>
      </w:r>
      <w:r w:rsidR="00733786">
        <w:t>Een rotary encoder werkt als volgend:</w:t>
      </w:r>
    </w:p>
    <w:p w14:paraId="3CF47E0D" w14:textId="3DE730F9" w:rsidR="00733786" w:rsidRDefault="00CA64EA" w:rsidP="00040FDD">
      <w:r>
        <w:t>Wanneer</w:t>
      </w:r>
      <w:r w:rsidR="008510A2">
        <w:t xml:space="preserve"> er</w:t>
      </w:r>
      <w:r w:rsidR="00E406B2">
        <w:t xml:space="preserve"> </w:t>
      </w:r>
      <w:r w:rsidR="00A00904">
        <w:t>één stand</w:t>
      </w:r>
      <w:r w:rsidR="008510A2">
        <w:t xml:space="preserve"> </w:t>
      </w:r>
      <w:r w:rsidR="00A10FD1">
        <w:t>in wijzerzin (</w:t>
      </w:r>
      <w:r w:rsidR="00154459" w:rsidRPr="00154459">
        <w:rPr>
          <w:rFonts w:ascii="Cambria Math" w:hAnsi="Cambria Math" w:cs="Cambria Math"/>
        </w:rPr>
        <w:t>↻</w:t>
      </w:r>
      <w:r w:rsidR="00A10FD1">
        <w:t>) gedraaid wordt</w:t>
      </w:r>
      <w:r w:rsidR="00154459">
        <w:t xml:space="preserve"> zal Terminal</w:t>
      </w:r>
      <w:r w:rsidR="007A5AC5">
        <w:t xml:space="preserve"> A</w:t>
      </w:r>
      <w:r w:rsidR="00A17F3B">
        <w:t xml:space="preserve"> 90° </w:t>
      </w:r>
      <w:r w:rsidR="00C9277A">
        <w:t>voor</w:t>
      </w:r>
      <w:r w:rsidR="00A17F3B">
        <w:t xml:space="preserve">-ijlen omdat </w:t>
      </w:r>
      <w:r w:rsidR="00D13B1D">
        <w:t>deze voor</w:t>
      </w:r>
      <w:r w:rsidR="00E406B2">
        <w:t xml:space="preserve"> Terminal B contact zal maken met de GND of de 3V3. </w:t>
      </w:r>
      <w:r w:rsidR="00A00904">
        <w:t>Als daar na gelijk er één stand in wijzerzin</w:t>
      </w:r>
      <w:r w:rsidR="00D143E1">
        <w:t xml:space="preserve"> (</w:t>
      </w:r>
      <w:r w:rsidR="00D143E1" w:rsidRPr="00154459">
        <w:rPr>
          <w:rFonts w:ascii="Cambria Math" w:hAnsi="Cambria Math" w:cs="Cambria Math"/>
        </w:rPr>
        <w:t>↻</w:t>
      </w:r>
      <w:r w:rsidR="00D143E1">
        <w:t xml:space="preserve">) </w:t>
      </w:r>
      <w:r w:rsidR="00A00904">
        <w:t xml:space="preserve">opnieuw </w:t>
      </w:r>
      <w:r>
        <w:t>gedraaid</w:t>
      </w:r>
      <w:r w:rsidR="00A00904">
        <w:t xml:space="preserve"> wordt zal nu Terminal B</w:t>
      </w:r>
      <w:r>
        <w:t xml:space="preserve"> op hetzelfde contact van Terminal A staan.</w:t>
      </w:r>
    </w:p>
    <w:p w14:paraId="5C0EAD42" w14:textId="14FFA43A" w:rsidR="00CA64EA" w:rsidRDefault="00CA64EA" w:rsidP="00CA64EA">
      <w:r>
        <w:t xml:space="preserve">Dit is </w:t>
      </w:r>
      <w:r w:rsidR="00913F9D">
        <w:t>omgekeerd als men</w:t>
      </w:r>
      <w:r>
        <w:t xml:space="preserve"> één stand in </w:t>
      </w:r>
      <w:r w:rsidR="00913F9D">
        <w:t>tegen</w:t>
      </w:r>
      <w:r>
        <w:t>wijzerzin (</w:t>
      </w:r>
      <w:r w:rsidR="00D143E1">
        <w:rPr>
          <w:rFonts w:ascii="Cambria Math" w:hAnsi="Cambria Math"/>
        </w:rPr>
        <w:t>↺</w:t>
      </w:r>
      <w:r>
        <w:t xml:space="preserve">) </w:t>
      </w:r>
      <w:r w:rsidR="00062EEE">
        <w:t>draait</w:t>
      </w:r>
      <w:r>
        <w:t xml:space="preserve"> zal Terminal </w:t>
      </w:r>
      <w:r w:rsidR="00913F9D">
        <w:t>B</w:t>
      </w:r>
      <w:r>
        <w:t xml:space="preserve"> 90° voor-ijlen omdat deze voor Terminal </w:t>
      </w:r>
      <w:r w:rsidR="00913F9D">
        <w:t>A</w:t>
      </w:r>
      <w:r>
        <w:t xml:space="preserve"> contact zal maken met de GND of de 3V3. </w:t>
      </w:r>
      <w:r w:rsidR="003C1BF3">
        <w:t>hetzelfde als er</w:t>
      </w:r>
      <w:r>
        <w:t xml:space="preserve"> daar na gelijk één stand in </w:t>
      </w:r>
      <w:r w:rsidR="003C1BF3">
        <w:t>tegen</w:t>
      </w:r>
      <w:r>
        <w:t>wijzerzin</w:t>
      </w:r>
      <w:r w:rsidR="00D143E1">
        <w:t xml:space="preserve"> (</w:t>
      </w:r>
      <w:r w:rsidR="00D143E1">
        <w:rPr>
          <w:rFonts w:ascii="Cambria Math" w:hAnsi="Cambria Math"/>
        </w:rPr>
        <w:t>↺</w:t>
      </w:r>
      <w:r w:rsidR="00D143E1">
        <w:t>)</w:t>
      </w:r>
      <w:r>
        <w:t xml:space="preserve"> opnieuw gedraaid wordt zal nu Terminal </w:t>
      </w:r>
      <w:r w:rsidR="003C1BF3">
        <w:t>A</w:t>
      </w:r>
      <w:r>
        <w:t xml:space="preserve"> op hetzelfde contact </w:t>
      </w:r>
      <w:r w:rsidR="003C1BF3">
        <w:t xml:space="preserve">staan als dat </w:t>
      </w:r>
      <w:r>
        <w:t xml:space="preserve">van Terminal </w:t>
      </w:r>
      <w:r w:rsidR="003C1BF3">
        <w:t>B</w:t>
      </w:r>
      <w:r>
        <w:t>.</w:t>
      </w:r>
    </w:p>
    <w:p w14:paraId="449045AE" w14:textId="2E4BF15B" w:rsidR="00AA7FE1" w:rsidRDefault="00AA7FE1" w:rsidP="00040FDD">
      <w:r>
        <w:rPr>
          <w:noProof/>
        </w:rPr>
        <mc:AlternateContent>
          <mc:Choice Requires="wpg">
            <w:drawing>
              <wp:anchor distT="0" distB="0" distL="114300" distR="114300" simplePos="0" relativeHeight="251699200" behindDoc="0" locked="0" layoutInCell="1" allowOverlap="1" wp14:anchorId="5C8B45D3" wp14:editId="6903476F">
                <wp:simplePos x="0" y="0"/>
                <wp:positionH relativeFrom="margin">
                  <wp:align>center</wp:align>
                </wp:positionH>
                <wp:positionV relativeFrom="page">
                  <wp:posOffset>6197600</wp:posOffset>
                </wp:positionV>
                <wp:extent cx="4216400" cy="2150745"/>
                <wp:effectExtent l="0" t="0" r="0" b="1905"/>
                <wp:wrapTopAndBottom/>
                <wp:docPr id="40" name="Group 40"/>
                <wp:cNvGraphicFramePr/>
                <a:graphic xmlns:a="http://schemas.openxmlformats.org/drawingml/2006/main">
                  <a:graphicData uri="http://schemas.microsoft.com/office/word/2010/wordprocessingGroup">
                    <wpg:wgp>
                      <wpg:cNvGrpSpPr/>
                      <wpg:grpSpPr>
                        <a:xfrm>
                          <a:off x="0" y="0"/>
                          <a:ext cx="4216400" cy="2151312"/>
                          <a:chOff x="0" y="0"/>
                          <a:chExt cx="4216400" cy="2151380"/>
                        </a:xfrm>
                      </wpg:grpSpPr>
                      <pic:pic xmlns:pic="http://schemas.openxmlformats.org/drawingml/2006/picture">
                        <pic:nvPicPr>
                          <pic:cNvPr id="38" name="Picture 38"/>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16400" cy="1920240"/>
                          </a:xfrm>
                          <a:prstGeom prst="rect">
                            <a:avLst/>
                          </a:prstGeom>
                        </pic:spPr>
                      </pic:pic>
                      <wps:wsp>
                        <wps:cNvPr id="39" name="Text Box 39"/>
                        <wps:cNvSpPr txBox="1"/>
                        <wps:spPr>
                          <a:xfrm>
                            <a:off x="0" y="1920240"/>
                            <a:ext cx="4216400" cy="231140"/>
                          </a:xfrm>
                          <a:prstGeom prst="rect">
                            <a:avLst/>
                          </a:prstGeom>
                          <a:solidFill>
                            <a:prstClr val="white"/>
                          </a:solidFill>
                          <a:ln>
                            <a:noFill/>
                          </a:ln>
                        </wps:spPr>
                        <wps:txbx>
                          <w:txbxContent>
                            <w:p w14:paraId="664DAF5F" w14:textId="36BE68BC" w:rsidR="00AA7FE1" w:rsidRPr="00D84DA2" w:rsidRDefault="00AA7FE1" w:rsidP="00AA7FE1">
                              <w:pPr>
                                <w:pStyle w:val="Caption"/>
                                <w:rPr>
                                  <w:b/>
                                  <w:sz w:val="28"/>
                                  <w:szCs w:val="28"/>
                                </w:rPr>
                              </w:pPr>
                              <w:r>
                                <w:t xml:space="preserve">Figuur </w:t>
                              </w:r>
                              <w:fldSimple w:instr=" SEQ Figuur \* ARABIC ">
                                <w:r w:rsidR="005D00C7">
                                  <w:rPr>
                                    <w:noProof/>
                                  </w:rPr>
                                  <w:t>11</w:t>
                                </w:r>
                              </w:fldSimple>
                              <w:r>
                                <w:t>, Schema Rotary Encoder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C8B45D3" id="Group 40" o:spid="_x0000_s1059" style="position:absolute;margin-left:0;margin-top:488pt;width:332pt;height:169.35pt;z-index:251699200;mso-position-horizontal:center;mso-position-horizontal-relative:margin;mso-position-vertical-relative:page;mso-height-relative:margin" coordsize="42164,21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">
                <v:shape id="Picture 38" o:spid="_x0000_s1060" type="#_x0000_t75" style="position:absolute;width:42164;height:19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">
                  <v:imagedata r:id="rId44" o:title=""/>
                </v:shape>
                <v:shape id="Text Box 39" o:spid="_x0000_s1061" type="#_x0000_t202" style="position:absolute;top:19202;width:42164;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664DAF5F" w14:textId="36BE68BC" w:rsidR="00AA7FE1" w:rsidRPr="00D84DA2" w:rsidRDefault="00AA7FE1" w:rsidP="00AA7FE1">
                        <w:pPr>
                          <w:pStyle w:val="Caption"/>
                          <w:rPr>
                            <w:b/>
                            <w:sz w:val="28"/>
                            <w:szCs w:val="28"/>
                          </w:rPr>
                        </w:pPr>
                        <w:r>
                          <w:t xml:space="preserve">Figuur </w:t>
                        </w:r>
                        <w:fldSimple w:instr=" SEQ Figuur \* ARABIC ">
                          <w:r w:rsidR="005D00C7">
                            <w:rPr>
                              <w:noProof/>
                            </w:rPr>
                            <w:t>11</w:t>
                          </w:r>
                        </w:fldSimple>
                        <w:r>
                          <w:t>, Schema Rotary Encoder</w:t>
                        </w:r>
                      </w:p>
                    </w:txbxContent>
                  </v:textbox>
                </v:shape>
                <w10:wrap type="topAndBottom" anchorx="margin" anchory="page"/>
              </v:group>
            </w:pict>
          </mc:Fallback>
        </mc:AlternateContent>
      </w:r>
      <w:r w:rsidR="00062EEE">
        <w:t>Deze terminals worden vervolgens zo aangesloten op de STM32:</w:t>
      </w:r>
    </w:p>
    <w:p w14:paraId="30D6A068" w14:textId="72C4C235" w:rsidR="00733786" w:rsidRDefault="00ED1D92" w:rsidP="00040FDD">
      <w:r>
        <w:t>In de software zal nu gewoon iedere pin continu uitgelezen worden en als er een verandering plaats vindt zal men te weten komen welke richting er gedraaid werd.</w:t>
      </w:r>
    </w:p>
    <w:p w14:paraId="4CFB3A08" w14:textId="40A1F0BF" w:rsidR="00664C01" w:rsidRDefault="00981C4D" w:rsidP="00AA7FE1">
      <w:pPr>
        <w:rPr>
          <w:b/>
        </w:rPr>
      </w:pPr>
      <w:r>
        <w:t xml:space="preserve">De rotary encoder bevat ook een schakelaar die schakelt wanneer op de knop geduwd wordt, hiermee </w:t>
      </w:r>
      <w:r w:rsidR="005F1AFF">
        <w:t xml:space="preserve">is alles wat meer gebruiksvriendelijk zoals </w:t>
      </w:r>
      <w:r w:rsidR="003F3CBE">
        <w:t>om een actie te voltooien</w:t>
      </w:r>
      <w:r>
        <w:t>.</w:t>
      </w:r>
      <w:r w:rsidR="00664C01">
        <w:br w:type="page"/>
      </w:r>
    </w:p>
    <w:p w14:paraId="0EF779CD" w14:textId="51AF4BC9" w:rsidR="00C07CF2" w:rsidRDefault="00C07CF2" w:rsidP="00C07CF2">
      <w:pPr>
        <w:pStyle w:val="Heading3"/>
      </w:pPr>
      <w:bookmarkStart w:id="24" w:name="_Toc72319431"/>
      <w:r>
        <w:lastRenderedPageBreak/>
        <w:t>EEPROM</w:t>
      </w:r>
      <w:bookmarkEnd w:id="24"/>
    </w:p>
    <w:p w14:paraId="64DF830F" w14:textId="5660FC86" w:rsidR="00C07CF2" w:rsidRDefault="007A3141" w:rsidP="00C07CF2">
      <w:r>
        <w:t xml:space="preserve">EEPROM of </w:t>
      </w:r>
      <w:r w:rsidR="00E70309" w:rsidRPr="00E70309">
        <w:rPr>
          <w:u w:val="single"/>
          <w:lang w:val="en-US"/>
        </w:rPr>
        <w:t>E</w:t>
      </w:r>
      <w:r w:rsidR="00E70309" w:rsidRPr="00E70309">
        <w:rPr>
          <w:lang w:val="en-US"/>
        </w:rPr>
        <w:t xml:space="preserve">lectrically </w:t>
      </w:r>
      <w:r w:rsidR="00E70309" w:rsidRPr="00E70309">
        <w:rPr>
          <w:u w:val="single"/>
          <w:lang w:val="en-US"/>
        </w:rPr>
        <w:t>E</w:t>
      </w:r>
      <w:r w:rsidR="00E70309" w:rsidRPr="00E70309">
        <w:rPr>
          <w:lang w:val="en-US"/>
        </w:rPr>
        <w:t xml:space="preserve">rasable </w:t>
      </w:r>
      <w:r w:rsidR="00E70309" w:rsidRPr="00E70309">
        <w:rPr>
          <w:u w:val="single"/>
          <w:lang w:val="en-US"/>
        </w:rPr>
        <w:t>P</w:t>
      </w:r>
      <w:r w:rsidR="00E70309" w:rsidRPr="00E70309">
        <w:rPr>
          <w:lang w:val="en-US"/>
        </w:rPr>
        <w:t xml:space="preserve">rogrammable </w:t>
      </w:r>
      <w:r w:rsidR="00E70309" w:rsidRPr="00E70309">
        <w:rPr>
          <w:u w:val="single"/>
          <w:lang w:val="en-US"/>
        </w:rPr>
        <w:t>R</w:t>
      </w:r>
      <w:r w:rsidR="00E70309" w:rsidRPr="00E70309">
        <w:rPr>
          <w:lang w:val="en-US"/>
        </w:rPr>
        <w:t>ead-</w:t>
      </w:r>
      <w:r w:rsidR="00E70309" w:rsidRPr="00E70309">
        <w:rPr>
          <w:u w:val="single"/>
          <w:lang w:val="en-US"/>
        </w:rPr>
        <w:t>O</w:t>
      </w:r>
      <w:r w:rsidR="00E70309" w:rsidRPr="00E70309">
        <w:rPr>
          <w:lang w:val="en-US"/>
        </w:rPr>
        <w:t>nly</w:t>
      </w:r>
      <w:r w:rsidR="00E70309" w:rsidRPr="00E70309">
        <w:t xml:space="preserve"> </w:t>
      </w:r>
      <w:r w:rsidR="00E70309">
        <w:rPr>
          <w:u w:val="single"/>
        </w:rPr>
        <w:t>M</w:t>
      </w:r>
      <w:r w:rsidR="00E70309" w:rsidRPr="00E70309">
        <w:t>emory</w:t>
      </w:r>
      <w:r w:rsidR="00E70309">
        <w:t xml:space="preserve"> is </w:t>
      </w:r>
      <w:r w:rsidR="00D33CD3">
        <w:t>een</w:t>
      </w:r>
      <w:r w:rsidR="008227BB">
        <w:t xml:space="preserve"> </w:t>
      </w:r>
      <w:r w:rsidR="00D33CD3">
        <w:t>geheugen IC die</w:t>
      </w:r>
      <w:r w:rsidR="008227BB">
        <w:t xml:space="preserve"> data op</w:t>
      </w:r>
      <w:r w:rsidR="00455D2E">
        <w:t>ge</w:t>
      </w:r>
      <w:r w:rsidR="008227BB">
        <w:t>sla</w:t>
      </w:r>
      <w:r w:rsidR="00455D2E">
        <w:t>ge</w:t>
      </w:r>
      <w:r w:rsidR="008227BB">
        <w:t xml:space="preserve">n </w:t>
      </w:r>
      <w:r w:rsidR="00455D2E">
        <w:t xml:space="preserve">houdt </w:t>
      </w:r>
      <w:r w:rsidR="00145CA4">
        <w:t>terwijl de IC niet gevoed wordt</w:t>
      </w:r>
      <w:r w:rsidR="00664C01">
        <w:t>,</w:t>
      </w:r>
      <w:r w:rsidR="00145CA4">
        <w:t xml:space="preserve"> dit heet men ook permanent geheugen. EEPROM’s kunnen ook hun</w:t>
      </w:r>
      <w:r w:rsidR="00F90562">
        <w:t xml:space="preserve"> </w:t>
      </w:r>
      <w:r w:rsidR="000B0B21">
        <w:t xml:space="preserve">blokken </w:t>
      </w:r>
      <w:r w:rsidR="00F90562">
        <w:t>data</w:t>
      </w:r>
      <w:r w:rsidR="00830ABE">
        <w:t xml:space="preserve"> (1 byte)</w:t>
      </w:r>
      <w:r w:rsidR="00F90562">
        <w:t xml:space="preserve"> in</w:t>
      </w:r>
      <w:r w:rsidR="000B0B21">
        <w:t xml:space="preserve">dividueel </w:t>
      </w:r>
      <w:r w:rsidR="00830ABE">
        <w:t xml:space="preserve">her programmeren waardoor er niet alles </w:t>
      </w:r>
      <w:r w:rsidR="007B08F0">
        <w:t>verwijderd</w:t>
      </w:r>
      <w:r w:rsidR="00C52C04">
        <w:t xml:space="preserve"> moet</w:t>
      </w:r>
      <w:r w:rsidR="00830ABE">
        <w:t xml:space="preserve"> word</w:t>
      </w:r>
      <w:r w:rsidR="00C52C04">
        <w:t>en</w:t>
      </w:r>
      <w:r w:rsidR="00830ABE">
        <w:t>.</w:t>
      </w:r>
      <w:r w:rsidR="00EF0549">
        <w:t xml:space="preserve"> Het nadeel is wel dat </w:t>
      </w:r>
      <w:r w:rsidR="005B199E">
        <w:t xml:space="preserve">deze niet oneindig keer herschreven kan worden, maar </w:t>
      </w:r>
      <w:r w:rsidR="00AE4EEE">
        <w:t>tegenwoordig</w:t>
      </w:r>
      <w:r w:rsidR="005B199E">
        <w:t xml:space="preserve"> kunnen de meeste meer dan 1 miljoen keer</w:t>
      </w:r>
      <w:r w:rsidR="00943BD7">
        <w:t xml:space="preserve"> herschreven worden.</w:t>
      </w:r>
    </w:p>
    <w:p w14:paraId="72CEDD91" w14:textId="35C984C8" w:rsidR="007B08F0" w:rsidRPr="00C07CF2" w:rsidRDefault="007B08F0" w:rsidP="00C07CF2">
      <w:pPr>
        <w:sectPr w:rsidR="007B08F0" w:rsidRPr="00C07CF2" w:rsidSect="003842F3">
          <w:headerReference w:type="default" r:id="rId45"/>
          <w:footerReference w:type="default" r:id="rId46"/>
          <w:pgSz w:w="11906" w:h="16838" w:code="9"/>
          <w:pgMar w:top="1134" w:right="1134" w:bottom="1134" w:left="1871" w:header="709" w:footer="709" w:gutter="0"/>
          <w:pgNumType w:start="7"/>
          <w:cols w:space="708"/>
          <w:docGrid w:linePitch="360"/>
        </w:sectPr>
      </w:pPr>
      <w:r>
        <w:t xml:space="preserve">Ik heb gekozen voor de </w:t>
      </w:r>
      <w:r w:rsidR="004C7660">
        <w:t xml:space="preserve">M24C04 </w:t>
      </w:r>
      <w:r w:rsidR="00EF0549">
        <w:t>omdat deze via I²C te werk gaat en</w:t>
      </w:r>
      <w:r w:rsidR="008B6459">
        <w:t xml:space="preserve"> een geheugen heeft van 4kbits</w:t>
      </w:r>
      <w:r w:rsidR="008D1176">
        <w:t xml:space="preserve"> of </w:t>
      </w:r>
      <w:r w:rsidR="008B6459">
        <w:t>512bytes</w:t>
      </w:r>
      <w:r w:rsidR="008D1176">
        <w:t>.</w:t>
      </w:r>
      <w:r w:rsidR="007A2FC4">
        <w:t xml:space="preserve"> Hierin zal ik</w:t>
      </w:r>
      <w:r w:rsidR="00A74B79">
        <w:t xml:space="preserve"> de score zetten</w:t>
      </w:r>
      <w:r w:rsidR="000B184B">
        <w:t xml:space="preserve"> van het vorig spel.</w:t>
      </w:r>
    </w:p>
    <w:p w14:paraId="478EAE36" w14:textId="4DE32A77" w:rsidR="002E351F" w:rsidRDefault="002E351F" w:rsidP="00CB02C4">
      <w:pPr>
        <w:pStyle w:val="Kopzondernummer"/>
        <w:rPr>
          <w:color w:val="FFFFFF" w:themeColor="background1"/>
        </w:rPr>
      </w:pPr>
      <w:bookmarkStart w:id="25" w:name="_Toc163711469"/>
      <w:bookmarkStart w:id="26" w:name="_Toc72319432"/>
      <w:r>
        <w:lastRenderedPageBreak/>
        <w:t>besluit</w:t>
      </w:r>
      <w:bookmarkEnd w:id="25"/>
      <w:r w:rsidR="008F175F">
        <w:rPr>
          <w:color w:val="FFFFFF" w:themeColor="background1"/>
        </w:rPr>
        <w:t>….</w:t>
      </w:r>
      <w:bookmarkEnd w:id="26"/>
    </w:p>
    <w:p w14:paraId="47BE1B51" w14:textId="574325EC" w:rsidR="008F175F" w:rsidRPr="008F175F" w:rsidRDefault="00E66630" w:rsidP="008F175F">
      <w:r>
        <w:t>Typ hier je besluit</w:t>
      </w:r>
    </w:p>
    <w:p w14:paraId="7DFEE672" w14:textId="21F9ABC8" w:rsidR="008F175F" w:rsidRPr="008F175F" w:rsidRDefault="008F175F" w:rsidP="008F175F"/>
    <w:sectPr w:rsidR="008F175F" w:rsidRPr="008F175F" w:rsidSect="00A1527D">
      <w:pgSz w:w="11906" w:h="16838" w:code="9"/>
      <w:pgMar w:top="1134" w:right="1134" w:bottom="1134" w:left="187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2F220" w14:textId="77777777" w:rsidR="00C333A3" w:rsidRDefault="00C333A3">
      <w:r>
        <w:separator/>
      </w:r>
    </w:p>
  </w:endnote>
  <w:endnote w:type="continuationSeparator" w:id="0">
    <w:p w14:paraId="70294D3A" w14:textId="77777777" w:rsidR="00C333A3" w:rsidRDefault="00C33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echnic">
    <w:charset w:val="02"/>
    <w:family w:val="auto"/>
    <w:pitch w:val="variable"/>
    <w:sig w:usb0="00000000" w:usb1="10000000" w:usb2="00000000" w:usb3="00000000" w:csb0="80000000" w:csb1="00000000"/>
  </w:font>
  <w:font w:name="CommonBullets">
    <w:altName w:val="Webdings"/>
    <w:charset w:val="02"/>
    <w:family w:val="swiss"/>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2040199"/>
      <w:docPartObj>
        <w:docPartGallery w:val="Page Numbers (Bottom of Page)"/>
        <w:docPartUnique/>
      </w:docPartObj>
    </w:sdtPr>
    <w:sdtEndPr/>
    <w:sdtContent>
      <w:sdt>
        <w:sdtPr>
          <w:id w:val="-1769616900"/>
          <w:docPartObj>
            <w:docPartGallery w:val="Page Numbers (Top of Page)"/>
            <w:docPartUnique/>
          </w:docPartObj>
        </w:sdtPr>
        <w:sdtEndPr/>
        <w:sdtContent>
          <w:p w14:paraId="59575F88" w14:textId="07BC1F0B" w:rsidR="009526CB" w:rsidRDefault="009526CB">
            <w:pPr>
              <w:pStyle w:val="Footer"/>
              <w:jc w:val="right"/>
            </w:pPr>
            <w:r>
              <w:t xml:space="preserve">Pagina </w:t>
            </w:r>
            <w:r>
              <w:rPr>
                <w:b w:val="0"/>
                <w:bCs/>
                <w:sz w:val="24"/>
                <w:szCs w:val="24"/>
              </w:rPr>
              <w:fldChar w:fldCharType="begin"/>
            </w:r>
            <w:r>
              <w:instrText xml:space="preserve"> PAGE </w:instrText>
            </w:r>
            <w:r>
              <w:rPr>
                <w:b w:val="0"/>
                <w:bCs/>
                <w:sz w:val="24"/>
                <w:szCs w:val="24"/>
              </w:rPr>
              <w:fldChar w:fldCharType="separate"/>
            </w:r>
            <w:r>
              <w:rPr>
                <w:noProof/>
              </w:rPr>
              <w:t>2</w:t>
            </w:r>
            <w:r>
              <w:rPr>
                <w:b w:val="0"/>
                <w:bCs/>
                <w:sz w:val="24"/>
                <w:szCs w:val="24"/>
              </w:rPr>
              <w:fldChar w:fldCharType="end"/>
            </w:r>
            <w:r>
              <w:t xml:space="preserve"> van </w:t>
            </w:r>
            <w:fldSimple w:instr=" NUMPAGES  ">
              <w:r>
                <w:rPr>
                  <w:noProof/>
                </w:rPr>
                <w:t>2</w:t>
              </w:r>
            </w:fldSimple>
          </w:p>
        </w:sdtContent>
      </w:sdt>
    </w:sdtContent>
  </w:sdt>
  <w:p w14:paraId="740535CD" w14:textId="19572513" w:rsidR="007755B1" w:rsidRPr="007755B1" w:rsidRDefault="007755B1" w:rsidP="007755B1">
    <w:pPr>
      <w:pStyle w:val="Footer"/>
      <w:pBdr>
        <w:top w:val="none" w:sz="0" w:space="0" w:color="auto"/>
      </w:pBdr>
      <w:tabs>
        <w:tab w:val="clear" w:pos="4536"/>
        <w:tab w:val="clear" w:pos="9072"/>
        <w:tab w:val="left" w:pos="3181"/>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7122D" w14:textId="77777777" w:rsidR="001C01E3" w:rsidRDefault="001C01E3" w:rsidP="001C01E3">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75164"/>
      <w:docPartObj>
        <w:docPartGallery w:val="Page Numbers (Bottom of Page)"/>
        <w:docPartUnique/>
      </w:docPartObj>
    </w:sdtPr>
    <w:sdtEndPr/>
    <w:sdtContent>
      <w:sdt>
        <w:sdtPr>
          <w:id w:val="-1672402585"/>
          <w:docPartObj>
            <w:docPartGallery w:val="Page Numbers (Top of Page)"/>
            <w:docPartUnique/>
          </w:docPartObj>
        </w:sdtPr>
        <w:sdtEndPr/>
        <w:sdtContent>
          <w:p w14:paraId="51684BBF" w14:textId="77777777" w:rsidR="009526CB" w:rsidRDefault="009526CB">
            <w:pPr>
              <w:pStyle w:val="Footer"/>
              <w:jc w:val="right"/>
            </w:pPr>
            <w:r>
              <w:t xml:space="preserve">Pagina </w:t>
            </w:r>
            <w:r>
              <w:rPr>
                <w:b w:val="0"/>
                <w:bCs/>
                <w:sz w:val="24"/>
                <w:szCs w:val="24"/>
              </w:rPr>
              <w:fldChar w:fldCharType="begin"/>
            </w:r>
            <w:r>
              <w:instrText xml:space="preserve"> PAGE </w:instrText>
            </w:r>
            <w:r>
              <w:rPr>
                <w:b w:val="0"/>
                <w:bCs/>
                <w:sz w:val="24"/>
                <w:szCs w:val="24"/>
              </w:rPr>
              <w:fldChar w:fldCharType="separate"/>
            </w:r>
            <w:r>
              <w:rPr>
                <w:noProof/>
              </w:rPr>
              <w:t>2</w:t>
            </w:r>
            <w:r>
              <w:rPr>
                <w:b w:val="0"/>
                <w:bCs/>
                <w:sz w:val="24"/>
                <w:szCs w:val="24"/>
              </w:rPr>
              <w:fldChar w:fldCharType="end"/>
            </w:r>
            <w:r>
              <w:t xml:space="preserve"> van </w:t>
            </w:r>
            <w:fldSimple w:instr=" NUMPAGES  ">
              <w:r>
                <w:rPr>
                  <w:noProof/>
                </w:rPr>
                <w:t>2</w:t>
              </w:r>
            </w:fldSimple>
          </w:p>
        </w:sdtContent>
      </w:sdt>
    </w:sdtContent>
  </w:sdt>
  <w:p w14:paraId="292EBEAC" w14:textId="77777777" w:rsidR="009526CB" w:rsidRPr="007755B1" w:rsidRDefault="009526CB" w:rsidP="007755B1">
    <w:pPr>
      <w:pStyle w:val="Footer"/>
      <w:pBdr>
        <w:top w:val="none" w:sz="0" w:space="0" w:color="auto"/>
      </w:pBdr>
      <w:tabs>
        <w:tab w:val="clear" w:pos="4536"/>
        <w:tab w:val="clear" w:pos="9072"/>
        <w:tab w:val="left" w:pos="3181"/>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91A3E" w14:textId="77777777" w:rsidR="00C333A3" w:rsidRDefault="00C333A3">
      <w:r>
        <w:separator/>
      </w:r>
    </w:p>
  </w:footnote>
  <w:footnote w:type="continuationSeparator" w:id="0">
    <w:p w14:paraId="1E37A91A" w14:textId="77777777" w:rsidR="00C333A3" w:rsidRDefault="00C333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4427B" w14:textId="77777777" w:rsidR="002E351F" w:rsidRDefault="007C498C">
    <w:pPr>
      <w:pStyle w:val="Header"/>
      <w:rPr>
        <w:b w:val="0"/>
      </w:rPr>
    </w:pPr>
    <w:r>
      <w:rPr>
        <w:rStyle w:val="PageNumber"/>
        <w:b/>
      </w:rPr>
      <w:fldChar w:fldCharType="begin"/>
    </w:r>
    <w:r w:rsidR="002E351F">
      <w:rPr>
        <w:rStyle w:val="PageNumber"/>
        <w:b/>
      </w:rPr>
      <w:instrText xml:space="preserve"> PAGE </w:instrText>
    </w:r>
    <w:r>
      <w:rPr>
        <w:rStyle w:val="PageNumber"/>
        <w:b/>
      </w:rPr>
      <w:fldChar w:fldCharType="separate"/>
    </w:r>
    <w:r w:rsidR="002E351F">
      <w:rPr>
        <w:rStyle w:val="PageNumber"/>
        <w:b/>
        <w:noProof/>
      </w:rPr>
      <w:t>2</w:t>
    </w:r>
    <w:r>
      <w:rPr>
        <w:rStyle w:val="PageNumber"/>
        <w:b/>
      </w:rPr>
      <w:fldChar w:fldCharType="end"/>
    </w:r>
    <w:r w:rsidR="002E351F">
      <w:rPr>
        <w:rStyle w:val="PageNumber"/>
      </w:rPr>
      <w:t xml:space="preserve"> </w:t>
    </w:r>
    <w:r w:rsidR="002E351F">
      <w:rPr>
        <w:rStyle w:val="PageNumber"/>
      </w:rPr>
      <w:sym w:font="Symbol" w:char="F0A8"/>
    </w:r>
    <w:r w:rsidR="002E351F">
      <w:rPr>
        <w:rStyle w:val="PageNumber"/>
      </w:rPr>
      <w:tab/>
    </w:r>
    <w:r w:rsidR="002E351F">
      <w:rPr>
        <w:rStyle w:val="PageNumber"/>
      </w:rPr>
      <w:tab/>
    </w:r>
    <w:r w:rsidR="002E351F">
      <w:rPr>
        <w:rStyle w:val="PageNumber"/>
        <w:b/>
      </w:rPr>
      <w:t>Eindwerksjabloon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077B0" w14:textId="77777777" w:rsidR="002E351F" w:rsidRPr="007755B1" w:rsidRDefault="002E351F" w:rsidP="007755B1">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675F0" w14:textId="77777777" w:rsidR="00153653" w:rsidRDefault="00153653" w:rsidP="00153653">
    <w:pPr>
      <w:pStyle w:val="Header"/>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7FE4C" w14:textId="77777777" w:rsidR="00CD5F6F" w:rsidRPr="007755B1" w:rsidRDefault="00CD5F6F" w:rsidP="007755B1">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07B4CF7C"/>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6848E7D6"/>
    <w:lvl w:ilvl="0">
      <w:start w:val="1"/>
      <w:numFmt w:val="decimal"/>
      <w:lvlText w:val="%1."/>
      <w:lvlJc w:val="left"/>
      <w:pPr>
        <w:tabs>
          <w:tab w:val="num" w:pos="360"/>
        </w:tabs>
        <w:ind w:left="360" w:hanging="360"/>
      </w:pPr>
    </w:lvl>
  </w:abstractNum>
  <w:abstractNum w:abstractNumId="2" w15:restartNumberingAfterBreak="0">
    <w:nsid w:val="FFFFFFFB"/>
    <w:multiLevelType w:val="multilevel"/>
    <w:tmpl w:val="D4E4C2FA"/>
    <w:lvl w:ilvl="0">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 w15:restartNumberingAfterBreak="0">
    <w:nsid w:val="050D00E7"/>
    <w:multiLevelType w:val="hybridMultilevel"/>
    <w:tmpl w:val="4DF2B8DC"/>
    <w:lvl w:ilvl="0" w:tplc="F0300DAE">
      <w:start w:val="1"/>
      <w:numFmt w:val="bullet"/>
      <w:lvlText w:val="-"/>
      <w:lvlJc w:val="left"/>
      <w:pPr>
        <w:ind w:left="720" w:hanging="360"/>
      </w:pPr>
      <w:rPr>
        <w:rFonts w:ascii="Verdana" w:eastAsia="MS Mincho" w:hAnsi="Verdana"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AD675CF"/>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C07524"/>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0D80074B"/>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0E150040"/>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111D29AA"/>
    <w:multiLevelType w:val="hybridMultilevel"/>
    <w:tmpl w:val="2FCE6E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3723FDF"/>
    <w:multiLevelType w:val="hybridMultilevel"/>
    <w:tmpl w:val="93D844DC"/>
    <w:lvl w:ilvl="0" w:tplc="FA1A747E">
      <w:start w:val="1"/>
      <w:numFmt w:val="lowerLetter"/>
      <w:lvlText w:val="%1."/>
      <w:lvlJc w:val="left"/>
      <w:pPr>
        <w:ind w:left="1080" w:hanging="360"/>
      </w:pPr>
      <w:rPr>
        <w:rFonts w:hint="default"/>
        <w:sz w:val="20"/>
        <w:szCs w:val="20"/>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10" w15:restartNumberingAfterBreak="0">
    <w:nsid w:val="15DA0CC2"/>
    <w:multiLevelType w:val="multilevel"/>
    <w:tmpl w:val="2AC40974"/>
    <w:lvl w:ilvl="0">
      <w:start w:val="1"/>
      <w:numFmt w:val="bullet"/>
      <w:pStyle w:val="Standaardopsomming"/>
      <w:lvlText w:val=""/>
      <w:lvlJc w:val="left"/>
      <w:pPr>
        <w:tabs>
          <w:tab w:val="num" w:pos="360"/>
        </w:tabs>
        <w:ind w:left="360" w:hanging="360"/>
      </w:pPr>
      <w:rPr>
        <w:rFonts w:ascii="Symbol" w:hAnsi="Symbol" w:hint="default"/>
      </w:rPr>
    </w:lvl>
    <w:lvl w:ilvl="1">
      <w:start w:val="5"/>
      <w:numFmt w:val="bullet"/>
      <w:lvlText w:val="▪"/>
      <w:lvlJc w:val="left"/>
      <w:pPr>
        <w:tabs>
          <w:tab w:val="num" w:pos="907"/>
        </w:tabs>
        <w:ind w:left="907" w:hanging="453"/>
      </w:pPr>
      <w:rPr>
        <w:rFonts w:ascii="Times New Roman" w:cs="Times New Roman" w:hint="default"/>
      </w:rPr>
    </w:lvl>
    <w:lvl w:ilvl="2">
      <w:start w:val="1"/>
      <w:numFmt w:val="bullet"/>
      <w:lvlText w:val=""/>
      <w:lvlJc w:val="left"/>
      <w:pPr>
        <w:tabs>
          <w:tab w:val="num" w:pos="1304"/>
        </w:tabs>
        <w:ind w:left="1304" w:hanging="397"/>
      </w:pPr>
      <w:rPr>
        <w:rFonts w:ascii="Technic" w:hAnsi="Technic" w:hint="default"/>
      </w:rPr>
    </w:lvl>
    <w:lvl w:ilvl="3">
      <w:start w:val="1"/>
      <w:numFmt w:val="none"/>
      <w:lvlText w:val="%1.%2.%3.%4"/>
      <w:lvlJc w:val="left"/>
      <w:pPr>
        <w:tabs>
          <w:tab w:val="num" w:pos="864"/>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2160"/>
        </w:tabs>
        <w:ind w:left="1296" w:hanging="1296"/>
      </w:pPr>
      <w:rPr>
        <w:rFonts w:hint="default"/>
      </w:rPr>
    </w:lvl>
    <w:lvl w:ilvl="7">
      <w:start w:val="1"/>
      <w:numFmt w:val="decimal"/>
      <w:lvlText w:val="%1.%2.%3.%4.%5.%6.%7.%8"/>
      <w:lvlJc w:val="left"/>
      <w:pPr>
        <w:tabs>
          <w:tab w:val="num" w:pos="2520"/>
        </w:tabs>
        <w:ind w:left="1440" w:hanging="1440"/>
      </w:pPr>
      <w:rPr>
        <w:rFonts w:hint="default"/>
      </w:rPr>
    </w:lvl>
    <w:lvl w:ilvl="8">
      <w:start w:val="1"/>
      <w:numFmt w:val="decimal"/>
      <w:lvlText w:val="%1.%2.%3.%4.%5.%6.%7.%8.%9"/>
      <w:lvlJc w:val="left"/>
      <w:pPr>
        <w:tabs>
          <w:tab w:val="num" w:pos="2880"/>
        </w:tabs>
        <w:ind w:left="1584" w:hanging="1584"/>
      </w:pPr>
      <w:rPr>
        <w:rFonts w:hint="default"/>
      </w:rPr>
    </w:lvl>
  </w:abstractNum>
  <w:abstractNum w:abstractNumId="11" w15:restartNumberingAfterBreak="0">
    <w:nsid w:val="1B775A43"/>
    <w:multiLevelType w:val="singleLevel"/>
    <w:tmpl w:val="2B40BE7A"/>
    <w:lvl w:ilvl="0">
      <w:start w:val="1"/>
      <w:numFmt w:val="bullet"/>
      <w:lvlText w:val=""/>
      <w:lvlJc w:val="left"/>
      <w:pPr>
        <w:tabs>
          <w:tab w:val="num" w:pos="360"/>
        </w:tabs>
        <w:ind w:left="340" w:hanging="340"/>
      </w:pPr>
      <w:rPr>
        <w:rFonts w:ascii="Symbol" w:hAnsi="Symbol" w:hint="default"/>
      </w:rPr>
    </w:lvl>
  </w:abstractNum>
  <w:abstractNum w:abstractNumId="12" w15:restartNumberingAfterBreak="0">
    <w:nsid w:val="1FC750DB"/>
    <w:multiLevelType w:val="multilevel"/>
    <w:tmpl w:val="B9EAE72C"/>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985"/>
        </w:tabs>
        <w:ind w:left="1985" w:hanging="1985"/>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20620A29"/>
    <w:multiLevelType w:val="singleLevel"/>
    <w:tmpl w:val="0413000F"/>
    <w:lvl w:ilvl="0">
      <w:start w:val="1"/>
      <w:numFmt w:val="decimal"/>
      <w:lvlText w:val="%1."/>
      <w:lvlJc w:val="left"/>
      <w:pPr>
        <w:tabs>
          <w:tab w:val="num" w:pos="360"/>
        </w:tabs>
        <w:ind w:left="360" w:hanging="360"/>
      </w:pPr>
    </w:lvl>
  </w:abstractNum>
  <w:abstractNum w:abstractNumId="14" w15:restartNumberingAfterBreak="0">
    <w:nsid w:val="2B202D2B"/>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8E0192"/>
    <w:multiLevelType w:val="multilevel"/>
    <w:tmpl w:val="7ACC517E"/>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2CA7300A"/>
    <w:multiLevelType w:val="hybridMultilevel"/>
    <w:tmpl w:val="4880A33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3DB62834"/>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FCA6F92"/>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4A485EBE"/>
    <w:multiLevelType w:val="multilevel"/>
    <w:tmpl w:val="B4DE3C18"/>
    <w:lvl w:ilvl="0">
      <w:start w:val="3"/>
      <w:numFmt w:val="bullet"/>
      <w:lvlText w:val=""/>
      <w:lvlJc w:val="left"/>
      <w:pPr>
        <w:tabs>
          <w:tab w:val="num" w:pos="432"/>
        </w:tabs>
        <w:ind w:left="432" w:hanging="432"/>
      </w:pPr>
      <w:rPr>
        <w:rFonts w:ascii="CommonBullets" w:hAnsi="CommonBullets" w:hint="default"/>
      </w:rPr>
    </w:lvl>
    <w:lvl w:ilvl="1">
      <w:start w:val="5"/>
      <w:numFmt w:val="bullet"/>
      <w:lvlText w:val=""/>
      <w:lvlJc w:val="left"/>
      <w:pPr>
        <w:tabs>
          <w:tab w:val="num" w:pos="576"/>
        </w:tabs>
        <w:ind w:left="576" w:hanging="576"/>
      </w:pPr>
      <w:rPr>
        <w:rFonts w:ascii="CommonBullets" w:hAnsi="Garamond" w:hint="default"/>
      </w:rPr>
    </w:lvl>
    <w:lvl w:ilvl="2">
      <w:start w:val="1"/>
      <w:numFmt w:val="bullet"/>
      <w:lvlText w:val=""/>
      <w:lvlJc w:val="left"/>
      <w:pPr>
        <w:tabs>
          <w:tab w:val="num" w:pos="720"/>
        </w:tabs>
        <w:ind w:left="720" w:hanging="720"/>
      </w:pPr>
      <w:rPr>
        <w:rFonts w:ascii="CommonBullets" w:hAnsi="CommonBullets" w:hint="default"/>
      </w:rPr>
    </w:lvl>
    <w:lvl w:ilvl="3">
      <w:start w:val="1"/>
      <w:numFmt w:val="decimal"/>
      <w:lvlText w:val="%1.%2.%3.%4"/>
      <w:lvlJc w:val="left"/>
      <w:pPr>
        <w:tabs>
          <w:tab w:val="num" w:pos="1440"/>
        </w:tabs>
        <w:ind w:left="864" w:hanging="864"/>
      </w:pPr>
    </w:lvl>
    <w:lvl w:ilvl="4">
      <w:start w:val="1"/>
      <w:numFmt w:val="decimal"/>
      <w:lvlText w:val="%1.%2.%3.%4.%5"/>
      <w:lvlJc w:val="left"/>
      <w:pPr>
        <w:tabs>
          <w:tab w:val="num" w:pos="180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2160"/>
        </w:tabs>
        <w:ind w:left="1296" w:hanging="1296"/>
      </w:pPr>
    </w:lvl>
    <w:lvl w:ilvl="7">
      <w:start w:val="1"/>
      <w:numFmt w:val="decimal"/>
      <w:lvlText w:val="%1.%2.%3.%4.%5.%6.%7.%8"/>
      <w:lvlJc w:val="left"/>
      <w:pPr>
        <w:tabs>
          <w:tab w:val="num" w:pos="2520"/>
        </w:tabs>
        <w:ind w:left="1440" w:hanging="1440"/>
      </w:pPr>
    </w:lvl>
    <w:lvl w:ilvl="8">
      <w:start w:val="1"/>
      <w:numFmt w:val="decimal"/>
      <w:lvlText w:val="%1.%2.%3.%4.%5.%6.%7.%8.%9"/>
      <w:lvlJc w:val="left"/>
      <w:pPr>
        <w:tabs>
          <w:tab w:val="num" w:pos="2880"/>
        </w:tabs>
        <w:ind w:left="1584" w:hanging="1584"/>
      </w:pPr>
    </w:lvl>
  </w:abstractNum>
  <w:abstractNum w:abstractNumId="20" w15:restartNumberingAfterBreak="0">
    <w:nsid w:val="4C0F1542"/>
    <w:multiLevelType w:val="multilevel"/>
    <w:tmpl w:val="FDBA84D6"/>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985"/>
        </w:tabs>
        <w:ind w:left="1985" w:hanging="1985"/>
      </w:pPr>
      <w:rPr>
        <w:rFonts w:hint="default"/>
      </w:rPr>
    </w:lvl>
    <w:lvl w:ilvl="2">
      <w:start w:val="1"/>
      <w:numFmt w:val="decimal"/>
      <w:lvlText w:val="%1.%2.%3"/>
      <w:lvlJc w:val="left"/>
      <w:pPr>
        <w:tabs>
          <w:tab w:val="num" w:pos="1985"/>
        </w:tabs>
        <w:ind w:left="1985" w:hanging="1985"/>
      </w:pPr>
      <w:rPr>
        <w:rFonts w:hint="default"/>
      </w:rPr>
    </w:lvl>
    <w:lvl w:ilvl="3">
      <w:start w:val="1"/>
      <w:numFmt w:val="decimal"/>
      <w:lvlText w:val="%1.%2.%3.%4"/>
      <w:lvlJc w:val="left"/>
      <w:pPr>
        <w:tabs>
          <w:tab w:val="num" w:pos="1985"/>
        </w:tabs>
        <w:ind w:left="1985" w:hanging="1985"/>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4E1A0185"/>
    <w:multiLevelType w:val="hybridMultilevel"/>
    <w:tmpl w:val="D9F64E5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569A2D47"/>
    <w:multiLevelType w:val="hybridMultilevel"/>
    <w:tmpl w:val="67A004C0"/>
    <w:lvl w:ilvl="0" w:tplc="08130001">
      <w:start w:val="1"/>
      <w:numFmt w:val="bullet"/>
      <w:lvlText w:val=""/>
      <w:lvlJc w:val="left"/>
      <w:pPr>
        <w:ind w:left="791" w:hanging="360"/>
      </w:pPr>
      <w:rPr>
        <w:rFonts w:ascii="Symbol" w:hAnsi="Symbol" w:hint="default"/>
      </w:rPr>
    </w:lvl>
    <w:lvl w:ilvl="1" w:tplc="08130003" w:tentative="1">
      <w:start w:val="1"/>
      <w:numFmt w:val="bullet"/>
      <w:lvlText w:val="o"/>
      <w:lvlJc w:val="left"/>
      <w:pPr>
        <w:ind w:left="1511" w:hanging="360"/>
      </w:pPr>
      <w:rPr>
        <w:rFonts w:ascii="Courier New" w:hAnsi="Courier New" w:cs="Courier New" w:hint="default"/>
      </w:rPr>
    </w:lvl>
    <w:lvl w:ilvl="2" w:tplc="08130005" w:tentative="1">
      <w:start w:val="1"/>
      <w:numFmt w:val="bullet"/>
      <w:lvlText w:val=""/>
      <w:lvlJc w:val="left"/>
      <w:pPr>
        <w:ind w:left="2231" w:hanging="360"/>
      </w:pPr>
      <w:rPr>
        <w:rFonts w:ascii="Wingdings" w:hAnsi="Wingdings" w:hint="default"/>
      </w:rPr>
    </w:lvl>
    <w:lvl w:ilvl="3" w:tplc="08130001" w:tentative="1">
      <w:start w:val="1"/>
      <w:numFmt w:val="bullet"/>
      <w:lvlText w:val=""/>
      <w:lvlJc w:val="left"/>
      <w:pPr>
        <w:ind w:left="2951" w:hanging="360"/>
      </w:pPr>
      <w:rPr>
        <w:rFonts w:ascii="Symbol" w:hAnsi="Symbol" w:hint="default"/>
      </w:rPr>
    </w:lvl>
    <w:lvl w:ilvl="4" w:tplc="08130003" w:tentative="1">
      <w:start w:val="1"/>
      <w:numFmt w:val="bullet"/>
      <w:lvlText w:val="o"/>
      <w:lvlJc w:val="left"/>
      <w:pPr>
        <w:ind w:left="3671" w:hanging="360"/>
      </w:pPr>
      <w:rPr>
        <w:rFonts w:ascii="Courier New" w:hAnsi="Courier New" w:cs="Courier New" w:hint="default"/>
      </w:rPr>
    </w:lvl>
    <w:lvl w:ilvl="5" w:tplc="08130005" w:tentative="1">
      <w:start w:val="1"/>
      <w:numFmt w:val="bullet"/>
      <w:lvlText w:val=""/>
      <w:lvlJc w:val="left"/>
      <w:pPr>
        <w:ind w:left="4391" w:hanging="360"/>
      </w:pPr>
      <w:rPr>
        <w:rFonts w:ascii="Wingdings" w:hAnsi="Wingdings" w:hint="default"/>
      </w:rPr>
    </w:lvl>
    <w:lvl w:ilvl="6" w:tplc="08130001" w:tentative="1">
      <w:start w:val="1"/>
      <w:numFmt w:val="bullet"/>
      <w:lvlText w:val=""/>
      <w:lvlJc w:val="left"/>
      <w:pPr>
        <w:ind w:left="5111" w:hanging="360"/>
      </w:pPr>
      <w:rPr>
        <w:rFonts w:ascii="Symbol" w:hAnsi="Symbol" w:hint="default"/>
      </w:rPr>
    </w:lvl>
    <w:lvl w:ilvl="7" w:tplc="08130003" w:tentative="1">
      <w:start w:val="1"/>
      <w:numFmt w:val="bullet"/>
      <w:lvlText w:val="o"/>
      <w:lvlJc w:val="left"/>
      <w:pPr>
        <w:ind w:left="5831" w:hanging="360"/>
      </w:pPr>
      <w:rPr>
        <w:rFonts w:ascii="Courier New" w:hAnsi="Courier New" w:cs="Courier New" w:hint="default"/>
      </w:rPr>
    </w:lvl>
    <w:lvl w:ilvl="8" w:tplc="08130005" w:tentative="1">
      <w:start w:val="1"/>
      <w:numFmt w:val="bullet"/>
      <w:lvlText w:val=""/>
      <w:lvlJc w:val="left"/>
      <w:pPr>
        <w:ind w:left="6551" w:hanging="360"/>
      </w:pPr>
      <w:rPr>
        <w:rFonts w:ascii="Wingdings" w:hAnsi="Wingdings" w:hint="default"/>
      </w:rPr>
    </w:lvl>
  </w:abstractNum>
  <w:abstractNum w:abstractNumId="23" w15:restartNumberingAfterBreak="0">
    <w:nsid w:val="58A335F3"/>
    <w:multiLevelType w:val="singleLevel"/>
    <w:tmpl w:val="2B40BE7A"/>
    <w:lvl w:ilvl="0">
      <w:start w:val="1"/>
      <w:numFmt w:val="bullet"/>
      <w:lvlText w:val=""/>
      <w:lvlJc w:val="left"/>
      <w:pPr>
        <w:tabs>
          <w:tab w:val="num" w:pos="360"/>
        </w:tabs>
        <w:ind w:left="340" w:hanging="340"/>
      </w:pPr>
      <w:rPr>
        <w:rFonts w:ascii="Symbol" w:hAnsi="Symbol" w:hint="default"/>
      </w:rPr>
    </w:lvl>
  </w:abstractNum>
  <w:abstractNum w:abstractNumId="24" w15:restartNumberingAfterBreak="0">
    <w:nsid w:val="594873F7"/>
    <w:multiLevelType w:val="multilevel"/>
    <w:tmpl w:val="7C82EFCA"/>
    <w:lvl w:ilvl="0">
      <w:start w:val="1"/>
      <w:numFmt w:val="decimal"/>
      <w:pStyle w:val="Heading1"/>
      <w:lvlText w:val="%1"/>
      <w:lvlJc w:val="left"/>
      <w:pPr>
        <w:tabs>
          <w:tab w:val="num" w:pos="1021"/>
        </w:tabs>
        <w:ind w:left="1021" w:hanging="1021"/>
      </w:pPr>
      <w:rPr>
        <w:rFonts w:hint="default"/>
      </w:rPr>
    </w:lvl>
    <w:lvl w:ilvl="1">
      <w:start w:val="1"/>
      <w:numFmt w:val="decimal"/>
      <w:pStyle w:val="Heading2"/>
      <w:lvlText w:val="%1.%2"/>
      <w:lvlJc w:val="left"/>
      <w:pPr>
        <w:tabs>
          <w:tab w:val="num" w:pos="1021"/>
        </w:tabs>
        <w:ind w:left="1021" w:hanging="1021"/>
      </w:pPr>
      <w:rPr>
        <w:rFonts w:hint="default"/>
      </w:rPr>
    </w:lvl>
    <w:lvl w:ilvl="2">
      <w:start w:val="1"/>
      <w:numFmt w:val="decimal"/>
      <w:pStyle w:val="Heading3"/>
      <w:lvlText w:val="%1.%2.%3"/>
      <w:lvlJc w:val="left"/>
      <w:pPr>
        <w:tabs>
          <w:tab w:val="num" w:pos="1021"/>
        </w:tabs>
        <w:ind w:left="1021" w:hanging="1021"/>
      </w:pPr>
      <w:rPr>
        <w:rFonts w:hint="default"/>
      </w:rPr>
    </w:lvl>
    <w:lvl w:ilvl="3">
      <w:start w:val="1"/>
      <w:numFmt w:val="decimal"/>
      <w:pStyle w:val="Heading4"/>
      <w:lvlText w:val="%1.%2.%3.%4"/>
      <w:lvlJc w:val="left"/>
      <w:pPr>
        <w:tabs>
          <w:tab w:val="num" w:pos="1021"/>
        </w:tabs>
        <w:ind w:left="1021" w:hanging="1021"/>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5A067153"/>
    <w:multiLevelType w:val="hybridMultilevel"/>
    <w:tmpl w:val="F8F2DF9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5C7B1DEC"/>
    <w:multiLevelType w:val="singleLevel"/>
    <w:tmpl w:val="0413000F"/>
    <w:lvl w:ilvl="0">
      <w:start w:val="1"/>
      <w:numFmt w:val="decimal"/>
      <w:lvlText w:val="%1."/>
      <w:lvlJc w:val="left"/>
      <w:pPr>
        <w:tabs>
          <w:tab w:val="num" w:pos="360"/>
        </w:tabs>
        <w:ind w:left="360" w:hanging="360"/>
      </w:pPr>
    </w:lvl>
  </w:abstractNum>
  <w:abstractNum w:abstractNumId="27" w15:restartNumberingAfterBreak="0">
    <w:nsid w:val="5FD12571"/>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72C53817"/>
    <w:multiLevelType w:val="hybridMultilevel"/>
    <w:tmpl w:val="271CA49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77206382"/>
    <w:multiLevelType w:val="multilevel"/>
    <w:tmpl w:val="0413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7E6C37A4"/>
    <w:multiLevelType w:val="singleLevel"/>
    <w:tmpl w:val="0413000F"/>
    <w:lvl w:ilvl="0">
      <w:start w:val="1"/>
      <w:numFmt w:val="decimal"/>
      <w:lvlText w:val="%1."/>
      <w:lvlJc w:val="left"/>
      <w:pPr>
        <w:tabs>
          <w:tab w:val="num" w:pos="360"/>
        </w:tabs>
        <w:ind w:left="360" w:hanging="360"/>
      </w:pPr>
    </w:lvl>
  </w:abstractNum>
  <w:num w:numId="1">
    <w:abstractNumId w:val="20"/>
  </w:num>
  <w:num w:numId="2">
    <w:abstractNumId w:val="0"/>
  </w:num>
  <w:num w:numId="3">
    <w:abstractNumId w:val="12"/>
  </w:num>
  <w:num w:numId="4">
    <w:abstractNumId w:val="15"/>
  </w:num>
  <w:num w:numId="5">
    <w:abstractNumId w:val="24"/>
  </w:num>
  <w:num w:numId="6">
    <w:abstractNumId w:val="1"/>
  </w:num>
  <w:num w:numId="7">
    <w:abstractNumId w:val="19"/>
  </w:num>
  <w:num w:numId="8">
    <w:abstractNumId w:val="24"/>
  </w:num>
  <w:num w:numId="9">
    <w:abstractNumId w:val="2"/>
  </w:num>
  <w:num w:numId="10">
    <w:abstractNumId w:val="23"/>
  </w:num>
  <w:num w:numId="11">
    <w:abstractNumId w:val="30"/>
  </w:num>
  <w:num w:numId="12">
    <w:abstractNumId w:val="26"/>
  </w:num>
  <w:num w:numId="13">
    <w:abstractNumId w:val="13"/>
  </w:num>
  <w:num w:numId="14">
    <w:abstractNumId w:val="11"/>
  </w:num>
  <w:num w:numId="15">
    <w:abstractNumId w:val="10"/>
  </w:num>
  <w:num w:numId="16">
    <w:abstractNumId w:val="10"/>
  </w:num>
  <w:num w:numId="17">
    <w:abstractNumId w:val="18"/>
  </w:num>
  <w:num w:numId="18">
    <w:abstractNumId w:val="5"/>
  </w:num>
  <w:num w:numId="19">
    <w:abstractNumId w:val="27"/>
  </w:num>
  <w:num w:numId="20">
    <w:abstractNumId w:val="29"/>
  </w:num>
  <w:num w:numId="21">
    <w:abstractNumId w:val="7"/>
  </w:num>
  <w:num w:numId="22">
    <w:abstractNumId w:val="3"/>
  </w:num>
  <w:num w:numId="23">
    <w:abstractNumId w:val="25"/>
  </w:num>
  <w:num w:numId="24">
    <w:abstractNumId w:val="21"/>
  </w:num>
  <w:num w:numId="25">
    <w:abstractNumId w:val="28"/>
  </w:num>
  <w:num w:numId="26">
    <w:abstractNumId w:val="9"/>
  </w:num>
  <w:num w:numId="27">
    <w:abstractNumId w:val="6"/>
  </w:num>
  <w:num w:numId="28">
    <w:abstractNumId w:val="14"/>
  </w:num>
  <w:num w:numId="29">
    <w:abstractNumId w:val="4"/>
  </w:num>
  <w:num w:numId="30">
    <w:abstractNumId w:val="17"/>
  </w:num>
  <w:num w:numId="31">
    <w:abstractNumId w:val="22"/>
  </w:num>
  <w:num w:numId="32">
    <w:abstractNumId w:val="16"/>
  </w:num>
  <w:num w:numId="33">
    <w:abstractNumId w:val="8"/>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256"/>
    <w:rsid w:val="000054A8"/>
    <w:rsid w:val="00007673"/>
    <w:rsid w:val="00017618"/>
    <w:rsid w:val="00022B6A"/>
    <w:rsid w:val="000246AA"/>
    <w:rsid w:val="00027260"/>
    <w:rsid w:val="00034D8F"/>
    <w:rsid w:val="0003668F"/>
    <w:rsid w:val="00040FDD"/>
    <w:rsid w:val="000569D9"/>
    <w:rsid w:val="00062EEE"/>
    <w:rsid w:val="000648CF"/>
    <w:rsid w:val="0007046D"/>
    <w:rsid w:val="00072B74"/>
    <w:rsid w:val="00073A66"/>
    <w:rsid w:val="000759F1"/>
    <w:rsid w:val="00075A3C"/>
    <w:rsid w:val="00076C2A"/>
    <w:rsid w:val="000779D7"/>
    <w:rsid w:val="0008435B"/>
    <w:rsid w:val="000915B3"/>
    <w:rsid w:val="000A2694"/>
    <w:rsid w:val="000A3F64"/>
    <w:rsid w:val="000B0988"/>
    <w:rsid w:val="000B0B21"/>
    <w:rsid w:val="000B12FC"/>
    <w:rsid w:val="000B14D1"/>
    <w:rsid w:val="000B184B"/>
    <w:rsid w:val="000C44FB"/>
    <w:rsid w:val="000C55B3"/>
    <w:rsid w:val="000D7AFD"/>
    <w:rsid w:val="000E0FA0"/>
    <w:rsid w:val="000E14DF"/>
    <w:rsid w:val="000F6BC5"/>
    <w:rsid w:val="001020ED"/>
    <w:rsid w:val="0010374D"/>
    <w:rsid w:val="001106A6"/>
    <w:rsid w:val="00117C59"/>
    <w:rsid w:val="00120944"/>
    <w:rsid w:val="001226B0"/>
    <w:rsid w:val="001238CC"/>
    <w:rsid w:val="00124589"/>
    <w:rsid w:val="001279E7"/>
    <w:rsid w:val="00130816"/>
    <w:rsid w:val="00132173"/>
    <w:rsid w:val="0013428D"/>
    <w:rsid w:val="00134A60"/>
    <w:rsid w:val="0013744B"/>
    <w:rsid w:val="0014456A"/>
    <w:rsid w:val="00145CA4"/>
    <w:rsid w:val="00150F48"/>
    <w:rsid w:val="00153653"/>
    <w:rsid w:val="00154459"/>
    <w:rsid w:val="00155D8C"/>
    <w:rsid w:val="00163770"/>
    <w:rsid w:val="00166BB3"/>
    <w:rsid w:val="001701B2"/>
    <w:rsid w:val="00170661"/>
    <w:rsid w:val="001755AC"/>
    <w:rsid w:val="0018062B"/>
    <w:rsid w:val="0019130E"/>
    <w:rsid w:val="00192C91"/>
    <w:rsid w:val="00195E95"/>
    <w:rsid w:val="0019779E"/>
    <w:rsid w:val="001C01E3"/>
    <w:rsid w:val="001C4103"/>
    <w:rsid w:val="001C6701"/>
    <w:rsid w:val="001C6DBC"/>
    <w:rsid w:val="001C732B"/>
    <w:rsid w:val="001D2C5D"/>
    <w:rsid w:val="001D3A1E"/>
    <w:rsid w:val="001D6773"/>
    <w:rsid w:val="001D76EA"/>
    <w:rsid w:val="001E58B8"/>
    <w:rsid w:val="001F4C42"/>
    <w:rsid w:val="002036A4"/>
    <w:rsid w:val="00207053"/>
    <w:rsid w:val="002132BC"/>
    <w:rsid w:val="0021335D"/>
    <w:rsid w:val="00217319"/>
    <w:rsid w:val="00260C81"/>
    <w:rsid w:val="00262F83"/>
    <w:rsid w:val="00263C7A"/>
    <w:rsid w:val="002670C2"/>
    <w:rsid w:val="00280034"/>
    <w:rsid w:val="00285C24"/>
    <w:rsid w:val="0028799B"/>
    <w:rsid w:val="00291F78"/>
    <w:rsid w:val="002A0152"/>
    <w:rsid w:val="002A749B"/>
    <w:rsid w:val="002B5DF4"/>
    <w:rsid w:val="002C411C"/>
    <w:rsid w:val="002C703B"/>
    <w:rsid w:val="002D3821"/>
    <w:rsid w:val="002E1143"/>
    <w:rsid w:val="002E1CBA"/>
    <w:rsid w:val="002E2D44"/>
    <w:rsid w:val="002E351F"/>
    <w:rsid w:val="002E4E36"/>
    <w:rsid w:val="002F1F11"/>
    <w:rsid w:val="002F2823"/>
    <w:rsid w:val="002F64D2"/>
    <w:rsid w:val="0030010D"/>
    <w:rsid w:val="00300B4D"/>
    <w:rsid w:val="0030146A"/>
    <w:rsid w:val="003047ED"/>
    <w:rsid w:val="00314785"/>
    <w:rsid w:val="0031555F"/>
    <w:rsid w:val="0032078A"/>
    <w:rsid w:val="00331D6D"/>
    <w:rsid w:val="0033264A"/>
    <w:rsid w:val="0034125D"/>
    <w:rsid w:val="00365C25"/>
    <w:rsid w:val="00375DA3"/>
    <w:rsid w:val="00382771"/>
    <w:rsid w:val="00382996"/>
    <w:rsid w:val="003842F3"/>
    <w:rsid w:val="00384B66"/>
    <w:rsid w:val="00387828"/>
    <w:rsid w:val="003912DD"/>
    <w:rsid w:val="00391527"/>
    <w:rsid w:val="003970B7"/>
    <w:rsid w:val="003A127A"/>
    <w:rsid w:val="003A14E8"/>
    <w:rsid w:val="003A35EF"/>
    <w:rsid w:val="003A7FB2"/>
    <w:rsid w:val="003B4810"/>
    <w:rsid w:val="003C1BF3"/>
    <w:rsid w:val="003D68F0"/>
    <w:rsid w:val="003E05D9"/>
    <w:rsid w:val="003E1295"/>
    <w:rsid w:val="003E246A"/>
    <w:rsid w:val="003E3115"/>
    <w:rsid w:val="003E49AE"/>
    <w:rsid w:val="003F09C8"/>
    <w:rsid w:val="003F3CBE"/>
    <w:rsid w:val="003F7211"/>
    <w:rsid w:val="00403EEC"/>
    <w:rsid w:val="00412241"/>
    <w:rsid w:val="004127F2"/>
    <w:rsid w:val="00417F40"/>
    <w:rsid w:val="0042183D"/>
    <w:rsid w:val="00422378"/>
    <w:rsid w:val="0042292E"/>
    <w:rsid w:val="00424212"/>
    <w:rsid w:val="00424663"/>
    <w:rsid w:val="0044180C"/>
    <w:rsid w:val="004462F0"/>
    <w:rsid w:val="00447E76"/>
    <w:rsid w:val="00451300"/>
    <w:rsid w:val="00455D2E"/>
    <w:rsid w:val="004602BA"/>
    <w:rsid w:val="004672D8"/>
    <w:rsid w:val="004721CE"/>
    <w:rsid w:val="00474AAB"/>
    <w:rsid w:val="00481319"/>
    <w:rsid w:val="00494BF1"/>
    <w:rsid w:val="004A6AA2"/>
    <w:rsid w:val="004B4716"/>
    <w:rsid w:val="004C484F"/>
    <w:rsid w:val="004C7660"/>
    <w:rsid w:val="004C7B92"/>
    <w:rsid w:val="004D4970"/>
    <w:rsid w:val="004D7C8F"/>
    <w:rsid w:val="004E39F5"/>
    <w:rsid w:val="004E6DC3"/>
    <w:rsid w:val="00513F9D"/>
    <w:rsid w:val="00514842"/>
    <w:rsid w:val="00517100"/>
    <w:rsid w:val="0052074B"/>
    <w:rsid w:val="00521A6B"/>
    <w:rsid w:val="00521F3A"/>
    <w:rsid w:val="005230F0"/>
    <w:rsid w:val="00523588"/>
    <w:rsid w:val="005317D0"/>
    <w:rsid w:val="00534A96"/>
    <w:rsid w:val="00535E9E"/>
    <w:rsid w:val="00544CBD"/>
    <w:rsid w:val="00547090"/>
    <w:rsid w:val="005472C8"/>
    <w:rsid w:val="005500DA"/>
    <w:rsid w:val="005628DD"/>
    <w:rsid w:val="00566678"/>
    <w:rsid w:val="005731E7"/>
    <w:rsid w:val="00573B48"/>
    <w:rsid w:val="005957D1"/>
    <w:rsid w:val="005A2C26"/>
    <w:rsid w:val="005A4BF5"/>
    <w:rsid w:val="005A6BB0"/>
    <w:rsid w:val="005B01E9"/>
    <w:rsid w:val="005B034C"/>
    <w:rsid w:val="005B199E"/>
    <w:rsid w:val="005C5D51"/>
    <w:rsid w:val="005C6F6F"/>
    <w:rsid w:val="005C76B3"/>
    <w:rsid w:val="005D00C7"/>
    <w:rsid w:val="005D419B"/>
    <w:rsid w:val="005E3883"/>
    <w:rsid w:val="005E6B7D"/>
    <w:rsid w:val="005F19E2"/>
    <w:rsid w:val="005F1AFF"/>
    <w:rsid w:val="005F498B"/>
    <w:rsid w:val="00601418"/>
    <w:rsid w:val="00603406"/>
    <w:rsid w:val="0060389B"/>
    <w:rsid w:val="00607085"/>
    <w:rsid w:val="00613411"/>
    <w:rsid w:val="00613CB3"/>
    <w:rsid w:val="00615AD1"/>
    <w:rsid w:val="00617173"/>
    <w:rsid w:val="00623FF5"/>
    <w:rsid w:val="00626271"/>
    <w:rsid w:val="00632871"/>
    <w:rsid w:val="006366AE"/>
    <w:rsid w:val="00640DE4"/>
    <w:rsid w:val="00652396"/>
    <w:rsid w:val="00652404"/>
    <w:rsid w:val="00654880"/>
    <w:rsid w:val="00664C01"/>
    <w:rsid w:val="00676BFD"/>
    <w:rsid w:val="00690B26"/>
    <w:rsid w:val="00696AF1"/>
    <w:rsid w:val="0069710D"/>
    <w:rsid w:val="00697CC4"/>
    <w:rsid w:val="006B621E"/>
    <w:rsid w:val="006C0FA9"/>
    <w:rsid w:val="006C10CB"/>
    <w:rsid w:val="006C265A"/>
    <w:rsid w:val="006C27CB"/>
    <w:rsid w:val="006D7791"/>
    <w:rsid w:val="006D7D60"/>
    <w:rsid w:val="006E5658"/>
    <w:rsid w:val="006E5F97"/>
    <w:rsid w:val="006E5F9F"/>
    <w:rsid w:val="006E7E79"/>
    <w:rsid w:val="006F09C1"/>
    <w:rsid w:val="006F2D1E"/>
    <w:rsid w:val="006F5325"/>
    <w:rsid w:val="00700985"/>
    <w:rsid w:val="007047AB"/>
    <w:rsid w:val="00714280"/>
    <w:rsid w:val="00715B11"/>
    <w:rsid w:val="00720A38"/>
    <w:rsid w:val="00727195"/>
    <w:rsid w:val="0072765F"/>
    <w:rsid w:val="007315C2"/>
    <w:rsid w:val="00733786"/>
    <w:rsid w:val="00735123"/>
    <w:rsid w:val="0073685D"/>
    <w:rsid w:val="00757CDD"/>
    <w:rsid w:val="007607EC"/>
    <w:rsid w:val="00760A9B"/>
    <w:rsid w:val="00767821"/>
    <w:rsid w:val="007755B1"/>
    <w:rsid w:val="007809F2"/>
    <w:rsid w:val="00781FA6"/>
    <w:rsid w:val="007835A6"/>
    <w:rsid w:val="00785DB2"/>
    <w:rsid w:val="007936CB"/>
    <w:rsid w:val="0079556A"/>
    <w:rsid w:val="0079599A"/>
    <w:rsid w:val="007A2FC4"/>
    <w:rsid w:val="007A3133"/>
    <w:rsid w:val="007A3141"/>
    <w:rsid w:val="007A5AC5"/>
    <w:rsid w:val="007B08F0"/>
    <w:rsid w:val="007B22BC"/>
    <w:rsid w:val="007C2DE7"/>
    <w:rsid w:val="007C3091"/>
    <w:rsid w:val="007C322A"/>
    <w:rsid w:val="007C498C"/>
    <w:rsid w:val="007D6ABE"/>
    <w:rsid w:val="007E04F1"/>
    <w:rsid w:val="007E77B6"/>
    <w:rsid w:val="007F3AE4"/>
    <w:rsid w:val="007F5354"/>
    <w:rsid w:val="0080735A"/>
    <w:rsid w:val="008077E9"/>
    <w:rsid w:val="00815B26"/>
    <w:rsid w:val="008227BB"/>
    <w:rsid w:val="0082799A"/>
    <w:rsid w:val="00830ABE"/>
    <w:rsid w:val="00840979"/>
    <w:rsid w:val="00843419"/>
    <w:rsid w:val="00843ADD"/>
    <w:rsid w:val="00846394"/>
    <w:rsid w:val="008510A2"/>
    <w:rsid w:val="008546C3"/>
    <w:rsid w:val="008549A7"/>
    <w:rsid w:val="00854EA0"/>
    <w:rsid w:val="00857A18"/>
    <w:rsid w:val="008679F4"/>
    <w:rsid w:val="00875291"/>
    <w:rsid w:val="0088042B"/>
    <w:rsid w:val="00881FE9"/>
    <w:rsid w:val="00882005"/>
    <w:rsid w:val="008948A0"/>
    <w:rsid w:val="0089755F"/>
    <w:rsid w:val="008A12A2"/>
    <w:rsid w:val="008A43FF"/>
    <w:rsid w:val="008B55AD"/>
    <w:rsid w:val="008B6459"/>
    <w:rsid w:val="008C1579"/>
    <w:rsid w:val="008C162C"/>
    <w:rsid w:val="008C7550"/>
    <w:rsid w:val="008D1176"/>
    <w:rsid w:val="008E30A1"/>
    <w:rsid w:val="008E455B"/>
    <w:rsid w:val="008E5028"/>
    <w:rsid w:val="008F175F"/>
    <w:rsid w:val="00913283"/>
    <w:rsid w:val="00913F9D"/>
    <w:rsid w:val="00924492"/>
    <w:rsid w:val="00926751"/>
    <w:rsid w:val="009339B7"/>
    <w:rsid w:val="00943BD7"/>
    <w:rsid w:val="00945256"/>
    <w:rsid w:val="009526CB"/>
    <w:rsid w:val="00953331"/>
    <w:rsid w:val="00954A40"/>
    <w:rsid w:val="009570A4"/>
    <w:rsid w:val="00957202"/>
    <w:rsid w:val="009638D1"/>
    <w:rsid w:val="00964CE2"/>
    <w:rsid w:val="009726F4"/>
    <w:rsid w:val="009757C6"/>
    <w:rsid w:val="00975A26"/>
    <w:rsid w:val="00975D41"/>
    <w:rsid w:val="0097734B"/>
    <w:rsid w:val="00981C4D"/>
    <w:rsid w:val="00982289"/>
    <w:rsid w:val="00982F71"/>
    <w:rsid w:val="0098709B"/>
    <w:rsid w:val="009A1BE1"/>
    <w:rsid w:val="009A1F50"/>
    <w:rsid w:val="009B1C86"/>
    <w:rsid w:val="009B2C53"/>
    <w:rsid w:val="009C3F75"/>
    <w:rsid w:val="009C7AC5"/>
    <w:rsid w:val="009D6D92"/>
    <w:rsid w:val="009E032E"/>
    <w:rsid w:val="009E36C4"/>
    <w:rsid w:val="009E5CF1"/>
    <w:rsid w:val="009F1D73"/>
    <w:rsid w:val="00A00904"/>
    <w:rsid w:val="00A01DC1"/>
    <w:rsid w:val="00A02282"/>
    <w:rsid w:val="00A03B05"/>
    <w:rsid w:val="00A04322"/>
    <w:rsid w:val="00A078D0"/>
    <w:rsid w:val="00A10FD1"/>
    <w:rsid w:val="00A11E43"/>
    <w:rsid w:val="00A12DDB"/>
    <w:rsid w:val="00A1527D"/>
    <w:rsid w:val="00A17F3B"/>
    <w:rsid w:val="00A2462A"/>
    <w:rsid w:val="00A42FEF"/>
    <w:rsid w:val="00A44F6B"/>
    <w:rsid w:val="00A455D1"/>
    <w:rsid w:val="00A52E07"/>
    <w:rsid w:val="00A570D2"/>
    <w:rsid w:val="00A6500C"/>
    <w:rsid w:val="00A653D8"/>
    <w:rsid w:val="00A743BE"/>
    <w:rsid w:val="00A74B79"/>
    <w:rsid w:val="00A77E95"/>
    <w:rsid w:val="00A81586"/>
    <w:rsid w:val="00A81BAD"/>
    <w:rsid w:val="00A86E4A"/>
    <w:rsid w:val="00A97E1A"/>
    <w:rsid w:val="00AA47DE"/>
    <w:rsid w:val="00AA7E40"/>
    <w:rsid w:val="00AA7FE1"/>
    <w:rsid w:val="00AB0A8C"/>
    <w:rsid w:val="00AB1A3C"/>
    <w:rsid w:val="00AC3271"/>
    <w:rsid w:val="00AD056B"/>
    <w:rsid w:val="00AE0A37"/>
    <w:rsid w:val="00AE4EEE"/>
    <w:rsid w:val="00AE7AC0"/>
    <w:rsid w:val="00AF1063"/>
    <w:rsid w:val="00AF5972"/>
    <w:rsid w:val="00B02CD5"/>
    <w:rsid w:val="00B051AD"/>
    <w:rsid w:val="00B05B85"/>
    <w:rsid w:val="00B0673A"/>
    <w:rsid w:val="00B12E14"/>
    <w:rsid w:val="00B1517A"/>
    <w:rsid w:val="00B31E21"/>
    <w:rsid w:val="00B43909"/>
    <w:rsid w:val="00B448FC"/>
    <w:rsid w:val="00B47034"/>
    <w:rsid w:val="00B5553E"/>
    <w:rsid w:val="00B60AE0"/>
    <w:rsid w:val="00B74283"/>
    <w:rsid w:val="00B74C34"/>
    <w:rsid w:val="00B83A77"/>
    <w:rsid w:val="00B84A77"/>
    <w:rsid w:val="00B85C7A"/>
    <w:rsid w:val="00B916E8"/>
    <w:rsid w:val="00B930A0"/>
    <w:rsid w:val="00BA1956"/>
    <w:rsid w:val="00BA3397"/>
    <w:rsid w:val="00BA615F"/>
    <w:rsid w:val="00BA692D"/>
    <w:rsid w:val="00BB2570"/>
    <w:rsid w:val="00BC16FB"/>
    <w:rsid w:val="00BD6E6D"/>
    <w:rsid w:val="00BF72A6"/>
    <w:rsid w:val="00C00AFD"/>
    <w:rsid w:val="00C01FF3"/>
    <w:rsid w:val="00C028A2"/>
    <w:rsid w:val="00C04AB9"/>
    <w:rsid w:val="00C07CF2"/>
    <w:rsid w:val="00C132D1"/>
    <w:rsid w:val="00C21818"/>
    <w:rsid w:val="00C25719"/>
    <w:rsid w:val="00C268CA"/>
    <w:rsid w:val="00C2771B"/>
    <w:rsid w:val="00C333A3"/>
    <w:rsid w:val="00C33C82"/>
    <w:rsid w:val="00C4204E"/>
    <w:rsid w:val="00C433D6"/>
    <w:rsid w:val="00C43EB6"/>
    <w:rsid w:val="00C463A8"/>
    <w:rsid w:val="00C5084A"/>
    <w:rsid w:val="00C52C04"/>
    <w:rsid w:val="00C60A45"/>
    <w:rsid w:val="00C62EDE"/>
    <w:rsid w:val="00C65C71"/>
    <w:rsid w:val="00C70E49"/>
    <w:rsid w:val="00C72141"/>
    <w:rsid w:val="00C75673"/>
    <w:rsid w:val="00C768ED"/>
    <w:rsid w:val="00C817B7"/>
    <w:rsid w:val="00C84915"/>
    <w:rsid w:val="00C87FCF"/>
    <w:rsid w:val="00C9277A"/>
    <w:rsid w:val="00CA2366"/>
    <w:rsid w:val="00CA4F8B"/>
    <w:rsid w:val="00CA5797"/>
    <w:rsid w:val="00CA5BEC"/>
    <w:rsid w:val="00CA64EA"/>
    <w:rsid w:val="00CB02C4"/>
    <w:rsid w:val="00CB1302"/>
    <w:rsid w:val="00CB59AF"/>
    <w:rsid w:val="00CC1CA3"/>
    <w:rsid w:val="00CC367D"/>
    <w:rsid w:val="00CC5575"/>
    <w:rsid w:val="00CD5F6F"/>
    <w:rsid w:val="00CF3294"/>
    <w:rsid w:val="00CF5550"/>
    <w:rsid w:val="00CF56B6"/>
    <w:rsid w:val="00CF676D"/>
    <w:rsid w:val="00CF6AF0"/>
    <w:rsid w:val="00D00066"/>
    <w:rsid w:val="00D00939"/>
    <w:rsid w:val="00D0190C"/>
    <w:rsid w:val="00D13B1D"/>
    <w:rsid w:val="00D143E1"/>
    <w:rsid w:val="00D33CD3"/>
    <w:rsid w:val="00D34EF7"/>
    <w:rsid w:val="00D37B36"/>
    <w:rsid w:val="00D47A17"/>
    <w:rsid w:val="00D50ABE"/>
    <w:rsid w:val="00D55DBB"/>
    <w:rsid w:val="00D60D44"/>
    <w:rsid w:val="00D64B5A"/>
    <w:rsid w:val="00D6533E"/>
    <w:rsid w:val="00D705A5"/>
    <w:rsid w:val="00D715CB"/>
    <w:rsid w:val="00D732EE"/>
    <w:rsid w:val="00D77078"/>
    <w:rsid w:val="00D86FC5"/>
    <w:rsid w:val="00D90C81"/>
    <w:rsid w:val="00D96198"/>
    <w:rsid w:val="00D9690A"/>
    <w:rsid w:val="00DA7FF9"/>
    <w:rsid w:val="00DB4AE9"/>
    <w:rsid w:val="00DC0707"/>
    <w:rsid w:val="00DC2370"/>
    <w:rsid w:val="00DC5749"/>
    <w:rsid w:val="00DC7CF8"/>
    <w:rsid w:val="00DD2481"/>
    <w:rsid w:val="00DF1DF3"/>
    <w:rsid w:val="00DF4D99"/>
    <w:rsid w:val="00DF5558"/>
    <w:rsid w:val="00DF7785"/>
    <w:rsid w:val="00E147CF"/>
    <w:rsid w:val="00E15503"/>
    <w:rsid w:val="00E23FC2"/>
    <w:rsid w:val="00E30870"/>
    <w:rsid w:val="00E30872"/>
    <w:rsid w:val="00E320E1"/>
    <w:rsid w:val="00E33F58"/>
    <w:rsid w:val="00E37F86"/>
    <w:rsid w:val="00E406B2"/>
    <w:rsid w:val="00E47F77"/>
    <w:rsid w:val="00E52AA5"/>
    <w:rsid w:val="00E5432B"/>
    <w:rsid w:val="00E61084"/>
    <w:rsid w:val="00E616F6"/>
    <w:rsid w:val="00E63CCA"/>
    <w:rsid w:val="00E66630"/>
    <w:rsid w:val="00E6778D"/>
    <w:rsid w:val="00E70309"/>
    <w:rsid w:val="00E7380C"/>
    <w:rsid w:val="00E82BAB"/>
    <w:rsid w:val="00E832C7"/>
    <w:rsid w:val="00E92B1E"/>
    <w:rsid w:val="00EA189C"/>
    <w:rsid w:val="00EA6CD3"/>
    <w:rsid w:val="00EB0804"/>
    <w:rsid w:val="00EB0CAA"/>
    <w:rsid w:val="00EB1853"/>
    <w:rsid w:val="00EB3E41"/>
    <w:rsid w:val="00EB6010"/>
    <w:rsid w:val="00EB75B0"/>
    <w:rsid w:val="00EC4008"/>
    <w:rsid w:val="00EC41A1"/>
    <w:rsid w:val="00ED1D92"/>
    <w:rsid w:val="00ED3186"/>
    <w:rsid w:val="00EE08A4"/>
    <w:rsid w:val="00EE1F58"/>
    <w:rsid w:val="00EE1F66"/>
    <w:rsid w:val="00EF0549"/>
    <w:rsid w:val="00EF0DAF"/>
    <w:rsid w:val="00EF5D4F"/>
    <w:rsid w:val="00EF7816"/>
    <w:rsid w:val="00F13BE6"/>
    <w:rsid w:val="00F23459"/>
    <w:rsid w:val="00F234BD"/>
    <w:rsid w:val="00F236E2"/>
    <w:rsid w:val="00F2518B"/>
    <w:rsid w:val="00F32B42"/>
    <w:rsid w:val="00F40DFA"/>
    <w:rsid w:val="00F40F2D"/>
    <w:rsid w:val="00F5564A"/>
    <w:rsid w:val="00F61851"/>
    <w:rsid w:val="00F63228"/>
    <w:rsid w:val="00F6586A"/>
    <w:rsid w:val="00F65F2F"/>
    <w:rsid w:val="00F76B18"/>
    <w:rsid w:val="00F90562"/>
    <w:rsid w:val="00F912F4"/>
    <w:rsid w:val="00F93F06"/>
    <w:rsid w:val="00F97497"/>
    <w:rsid w:val="00FA50CE"/>
    <w:rsid w:val="00FB2F3F"/>
    <w:rsid w:val="00FB3855"/>
    <w:rsid w:val="00FC548E"/>
    <w:rsid w:val="00FC61A3"/>
    <w:rsid w:val="00FD28DC"/>
    <w:rsid w:val="00FD3145"/>
    <w:rsid w:val="00FD3159"/>
    <w:rsid w:val="00FD3D6F"/>
    <w:rsid w:val="00FE4116"/>
    <w:rsid w:val="00FE5A28"/>
    <w:rsid w:val="00FF70D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CF2DAB"/>
  <w15:docId w15:val="{A0E6F417-9BAF-4FD4-A97D-A31F67638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MS Mincho" w:hAnsi="Verdana" w:cs="Calibri"/>
        <w:lang w:val="nl-BE" w:eastAsia="nl-B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2378"/>
    <w:pPr>
      <w:spacing w:after="240"/>
    </w:pPr>
  </w:style>
  <w:style w:type="paragraph" w:styleId="Heading1">
    <w:name w:val="heading 1"/>
    <w:basedOn w:val="Normal"/>
    <w:next w:val="Normal"/>
    <w:qFormat/>
    <w:rsid w:val="00547090"/>
    <w:pPr>
      <w:pageBreakBefore/>
      <w:numPr>
        <w:numId w:val="5"/>
      </w:numPr>
      <w:tabs>
        <w:tab w:val="num" w:pos="567"/>
      </w:tabs>
      <w:spacing w:after="120"/>
      <w:outlineLvl w:val="0"/>
    </w:pPr>
    <w:rPr>
      <w:b/>
      <w:smallCaps/>
      <w:kern w:val="32"/>
      <w:sz w:val="32"/>
    </w:rPr>
  </w:style>
  <w:style w:type="paragraph" w:styleId="Heading2">
    <w:name w:val="heading 2"/>
    <w:basedOn w:val="Normal"/>
    <w:next w:val="Normal"/>
    <w:qFormat/>
    <w:rsid w:val="00514842"/>
    <w:pPr>
      <w:keepNext/>
      <w:numPr>
        <w:ilvl w:val="1"/>
        <w:numId w:val="5"/>
      </w:numPr>
      <w:spacing w:before="360"/>
      <w:ind w:left="1305"/>
      <w:outlineLvl w:val="1"/>
    </w:pPr>
    <w:rPr>
      <w:b/>
      <w:bCs/>
      <w:iCs/>
      <w:sz w:val="24"/>
      <w:szCs w:val="28"/>
    </w:rPr>
  </w:style>
  <w:style w:type="paragraph" w:styleId="Heading3">
    <w:name w:val="heading 3"/>
    <w:basedOn w:val="Normal"/>
    <w:next w:val="Normal"/>
    <w:qFormat/>
    <w:rsid w:val="00DF5558"/>
    <w:pPr>
      <w:keepNext/>
      <w:numPr>
        <w:ilvl w:val="2"/>
        <w:numId w:val="5"/>
      </w:numPr>
      <w:tabs>
        <w:tab w:val="num" w:pos="0"/>
        <w:tab w:val="num" w:pos="284"/>
        <w:tab w:val="num" w:pos="567"/>
        <w:tab w:val="num" w:pos="1418"/>
      </w:tabs>
      <w:spacing w:before="240"/>
      <w:ind w:left="1588"/>
      <w:outlineLvl w:val="2"/>
    </w:pPr>
    <w:rPr>
      <w:b/>
    </w:rPr>
  </w:style>
  <w:style w:type="paragraph" w:styleId="Heading4">
    <w:name w:val="heading 4"/>
    <w:basedOn w:val="Normal"/>
    <w:next w:val="Normal"/>
    <w:qFormat/>
    <w:rsid w:val="00D9690A"/>
    <w:pPr>
      <w:keepNext/>
      <w:numPr>
        <w:ilvl w:val="3"/>
        <w:numId w:val="5"/>
      </w:numPr>
      <w:spacing w:before="240"/>
      <w:outlineLvl w:val="3"/>
    </w:pPr>
  </w:style>
  <w:style w:type="paragraph" w:styleId="Heading5">
    <w:name w:val="heading 5"/>
    <w:basedOn w:val="Normal"/>
    <w:next w:val="Normal"/>
    <w:qFormat/>
    <w:rsid w:val="00D9690A"/>
    <w:pPr>
      <w:keepNext/>
      <w:outlineLvl w:val="4"/>
    </w:pPr>
  </w:style>
  <w:style w:type="paragraph" w:styleId="Heading6">
    <w:name w:val="heading 6"/>
    <w:basedOn w:val="Normal"/>
    <w:next w:val="Normal"/>
    <w:qFormat/>
    <w:rsid w:val="00D9690A"/>
    <w:pPr>
      <w:keepNext/>
      <w:outlineLvl w:val="5"/>
    </w:pPr>
    <w:rPr>
      <w:i/>
    </w:rPr>
  </w:style>
  <w:style w:type="paragraph" w:styleId="Heading7">
    <w:name w:val="heading 7"/>
    <w:basedOn w:val="Normal"/>
    <w:next w:val="Normal"/>
    <w:qFormat/>
    <w:rsid w:val="00D9690A"/>
    <w:pPr>
      <w:keepNext/>
      <w:outlineLvl w:val="6"/>
    </w:pPr>
  </w:style>
  <w:style w:type="paragraph" w:styleId="Heading8">
    <w:name w:val="heading 8"/>
    <w:basedOn w:val="Normal"/>
    <w:next w:val="Normal"/>
    <w:qFormat/>
    <w:rsid w:val="00D9690A"/>
    <w:pPr>
      <w:keepNext/>
      <w:outlineLvl w:val="7"/>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autoRedefine/>
    <w:semiHidden/>
    <w:rsid w:val="00D9690A"/>
    <w:pPr>
      <w:tabs>
        <w:tab w:val="right" w:leader="dot" w:pos="9061"/>
      </w:tabs>
      <w:spacing w:after="120"/>
      <w:ind w:left="1021"/>
    </w:pPr>
    <w:rPr>
      <w:b/>
      <w:caps/>
      <w:noProof/>
    </w:rPr>
  </w:style>
  <w:style w:type="paragraph" w:customStyle="1" w:styleId="Standaardcursief">
    <w:name w:val="Standaard cursief"/>
    <w:basedOn w:val="Normal"/>
    <w:next w:val="Normal"/>
    <w:rsid w:val="00D9690A"/>
    <w:pPr>
      <w:spacing w:after="120"/>
    </w:pPr>
    <w:rPr>
      <w:i/>
    </w:rPr>
  </w:style>
  <w:style w:type="paragraph" w:styleId="Header">
    <w:name w:val="header"/>
    <w:basedOn w:val="Normal"/>
    <w:link w:val="HeaderChar"/>
    <w:uiPriority w:val="99"/>
    <w:rsid w:val="00D9690A"/>
    <w:pPr>
      <w:pBdr>
        <w:bottom w:val="single" w:sz="4" w:space="1" w:color="auto"/>
      </w:pBdr>
      <w:tabs>
        <w:tab w:val="center" w:pos="4536"/>
        <w:tab w:val="right" w:pos="9072"/>
      </w:tabs>
      <w:spacing w:after="360"/>
    </w:pPr>
    <w:rPr>
      <w:b/>
      <w:sz w:val="18"/>
    </w:rPr>
  </w:style>
  <w:style w:type="paragraph" w:styleId="Date">
    <w:name w:val="Date"/>
    <w:basedOn w:val="Normal"/>
    <w:next w:val="Normal"/>
    <w:rsid w:val="00D9690A"/>
    <w:rPr>
      <w:sz w:val="18"/>
    </w:rPr>
  </w:style>
  <w:style w:type="paragraph" w:customStyle="1" w:styleId="Kopzondernummer">
    <w:name w:val="Kop zonder nummer"/>
    <w:basedOn w:val="Normal"/>
    <w:next w:val="Normal"/>
    <w:autoRedefine/>
    <w:rsid w:val="00D9690A"/>
    <w:pPr>
      <w:pageBreakBefore/>
      <w:outlineLvl w:val="0"/>
    </w:pPr>
    <w:rPr>
      <w:b/>
      <w:smallCaps/>
      <w:sz w:val="32"/>
    </w:rPr>
  </w:style>
  <w:style w:type="paragraph" w:styleId="TOC1">
    <w:name w:val="toc 1"/>
    <w:basedOn w:val="Normal"/>
    <w:next w:val="Normal"/>
    <w:autoRedefine/>
    <w:uiPriority w:val="39"/>
    <w:rsid w:val="00D9690A"/>
    <w:pPr>
      <w:keepNext/>
      <w:tabs>
        <w:tab w:val="left" w:pos="1021"/>
        <w:tab w:val="right" w:leader="dot" w:pos="9062"/>
      </w:tabs>
      <w:spacing w:before="120" w:after="120"/>
      <w:ind w:left="1021" w:hanging="1021"/>
    </w:pPr>
    <w:rPr>
      <w:b/>
      <w:caps/>
    </w:rPr>
  </w:style>
  <w:style w:type="paragraph" w:styleId="TOC2">
    <w:name w:val="toc 2"/>
    <w:basedOn w:val="Normal"/>
    <w:next w:val="Normal"/>
    <w:autoRedefine/>
    <w:uiPriority w:val="39"/>
    <w:rsid w:val="001D3A1E"/>
    <w:pPr>
      <w:keepNext/>
      <w:tabs>
        <w:tab w:val="left" w:pos="1021"/>
        <w:tab w:val="right" w:leader="dot" w:pos="9060"/>
      </w:tabs>
      <w:spacing w:after="0" w:line="360" w:lineRule="auto"/>
      <w:ind w:left="1021" w:hanging="1021"/>
    </w:pPr>
    <w:rPr>
      <w:b/>
      <w:noProof/>
    </w:rPr>
  </w:style>
  <w:style w:type="paragraph" w:styleId="TOC3">
    <w:name w:val="toc 3"/>
    <w:basedOn w:val="Normal"/>
    <w:next w:val="Normal"/>
    <w:autoRedefine/>
    <w:uiPriority w:val="39"/>
    <w:rsid w:val="00D9690A"/>
    <w:pPr>
      <w:tabs>
        <w:tab w:val="left" w:pos="1021"/>
        <w:tab w:val="right" w:leader="dot" w:pos="9060"/>
      </w:tabs>
      <w:spacing w:after="0"/>
      <w:ind w:left="1021" w:hanging="1021"/>
    </w:pPr>
    <w:rPr>
      <w:noProof/>
    </w:rPr>
  </w:style>
  <w:style w:type="paragraph" w:styleId="TOC4">
    <w:name w:val="toc 4"/>
    <w:basedOn w:val="Normal"/>
    <w:next w:val="Normal"/>
    <w:autoRedefine/>
    <w:uiPriority w:val="39"/>
    <w:rsid w:val="00D9690A"/>
    <w:pPr>
      <w:tabs>
        <w:tab w:val="left" w:pos="1021"/>
        <w:tab w:val="right" w:leader="dot" w:pos="9061"/>
      </w:tabs>
      <w:spacing w:after="0"/>
      <w:ind w:left="1021" w:hanging="1021"/>
    </w:pPr>
    <w:rPr>
      <w:sz w:val="16"/>
    </w:rPr>
  </w:style>
  <w:style w:type="paragraph" w:styleId="TOC5">
    <w:name w:val="toc 5"/>
    <w:basedOn w:val="Normal"/>
    <w:next w:val="Normal"/>
    <w:autoRedefine/>
    <w:semiHidden/>
    <w:rsid w:val="00D9690A"/>
    <w:pPr>
      <w:tabs>
        <w:tab w:val="right" w:leader="dot" w:pos="9060"/>
      </w:tabs>
      <w:spacing w:after="0"/>
      <w:ind w:left="2042" w:hanging="1021"/>
    </w:pPr>
    <w:rPr>
      <w:noProof/>
    </w:rPr>
  </w:style>
  <w:style w:type="paragraph" w:styleId="TOC6">
    <w:name w:val="toc 6"/>
    <w:basedOn w:val="Normal"/>
    <w:next w:val="Normal"/>
    <w:autoRedefine/>
    <w:semiHidden/>
    <w:rsid w:val="00D9690A"/>
    <w:pPr>
      <w:tabs>
        <w:tab w:val="right" w:leader="dot" w:pos="9060"/>
      </w:tabs>
      <w:spacing w:after="0"/>
      <w:ind w:left="1021"/>
    </w:pPr>
    <w:rPr>
      <w:noProof/>
    </w:rPr>
  </w:style>
  <w:style w:type="character" w:styleId="Hyperlink">
    <w:name w:val="Hyperlink"/>
    <w:basedOn w:val="DefaultParagraphFont"/>
    <w:uiPriority w:val="99"/>
    <w:rsid w:val="00D9690A"/>
    <w:rPr>
      <w:rFonts w:ascii="Verdana" w:hAnsi="Verdana"/>
      <w:color w:val="0000FF"/>
      <w:sz w:val="20"/>
      <w:u w:val="single"/>
    </w:rPr>
  </w:style>
  <w:style w:type="paragraph" w:styleId="Footer">
    <w:name w:val="footer"/>
    <w:basedOn w:val="Normal"/>
    <w:link w:val="FooterChar"/>
    <w:uiPriority w:val="99"/>
    <w:rsid w:val="00D9690A"/>
    <w:pPr>
      <w:pBdr>
        <w:top w:val="single" w:sz="4" w:space="1" w:color="auto"/>
      </w:pBdr>
      <w:tabs>
        <w:tab w:val="center" w:pos="4536"/>
        <w:tab w:val="right" w:pos="9072"/>
      </w:tabs>
      <w:spacing w:before="360"/>
    </w:pPr>
    <w:rPr>
      <w:b/>
      <w:sz w:val="18"/>
    </w:rPr>
  </w:style>
  <w:style w:type="paragraph" w:styleId="Index2">
    <w:name w:val="index 2"/>
    <w:basedOn w:val="Normal"/>
    <w:next w:val="Normal"/>
    <w:autoRedefine/>
    <w:semiHidden/>
    <w:rsid w:val="00D9690A"/>
    <w:pPr>
      <w:spacing w:after="0"/>
      <w:ind w:left="442" w:hanging="221"/>
    </w:pPr>
    <w:rPr>
      <w:i/>
    </w:rPr>
  </w:style>
  <w:style w:type="character" w:styleId="PageNumber">
    <w:name w:val="page number"/>
    <w:basedOn w:val="DefaultParagraphFont"/>
    <w:rsid w:val="00D9690A"/>
    <w:rPr>
      <w:rFonts w:ascii="Verdana" w:hAnsi="Verdana"/>
      <w:b/>
      <w:sz w:val="18"/>
    </w:rPr>
  </w:style>
  <w:style w:type="character" w:styleId="FootnoteReference">
    <w:name w:val="footnote reference"/>
    <w:basedOn w:val="DefaultParagraphFont"/>
    <w:semiHidden/>
    <w:rsid w:val="00D9690A"/>
    <w:rPr>
      <w:rFonts w:ascii="Times New Roman" w:hAnsi="Times New Roman"/>
      <w:sz w:val="20"/>
      <w:vertAlign w:val="superscript"/>
    </w:rPr>
  </w:style>
  <w:style w:type="paragraph" w:styleId="FootnoteText">
    <w:name w:val="footnote text"/>
    <w:basedOn w:val="Normal"/>
    <w:semiHidden/>
    <w:rsid w:val="00D9690A"/>
    <w:rPr>
      <w:sz w:val="22"/>
    </w:rPr>
  </w:style>
  <w:style w:type="paragraph" w:styleId="Caption">
    <w:name w:val="caption"/>
    <w:basedOn w:val="Normal"/>
    <w:next w:val="Normal"/>
    <w:qFormat/>
    <w:rsid w:val="00D9690A"/>
    <w:pPr>
      <w:keepNext/>
      <w:tabs>
        <w:tab w:val="left" w:pos="1134"/>
      </w:tabs>
      <w:spacing w:after="0"/>
      <w:ind w:left="1701" w:hanging="1701"/>
    </w:pPr>
    <w:rPr>
      <w:bCs/>
      <w:i/>
      <w:sz w:val="18"/>
    </w:rPr>
  </w:style>
  <w:style w:type="paragraph" w:styleId="BodyText">
    <w:name w:val="Body Text"/>
    <w:basedOn w:val="Normal"/>
    <w:rsid w:val="00D9690A"/>
  </w:style>
  <w:style w:type="paragraph" w:styleId="Index1">
    <w:name w:val="index 1"/>
    <w:basedOn w:val="Normal"/>
    <w:next w:val="Normal"/>
    <w:autoRedefine/>
    <w:semiHidden/>
    <w:rsid w:val="00D9690A"/>
    <w:pPr>
      <w:spacing w:after="0"/>
      <w:ind w:left="221" w:hanging="221"/>
    </w:pPr>
  </w:style>
  <w:style w:type="paragraph" w:styleId="IndexHeading">
    <w:name w:val="index heading"/>
    <w:basedOn w:val="Normal"/>
    <w:next w:val="Index1"/>
    <w:semiHidden/>
    <w:rsid w:val="00D9690A"/>
    <w:pPr>
      <w:pageBreakBefore/>
    </w:pPr>
    <w:rPr>
      <w:b/>
      <w:smallCaps/>
      <w:sz w:val="28"/>
    </w:rPr>
  </w:style>
  <w:style w:type="character" w:styleId="FollowedHyperlink">
    <w:name w:val="FollowedHyperlink"/>
    <w:basedOn w:val="DefaultParagraphFont"/>
    <w:rsid w:val="00D9690A"/>
    <w:rPr>
      <w:rFonts w:ascii="Verdana" w:hAnsi="Verdana"/>
      <w:color w:val="800080"/>
      <w:sz w:val="20"/>
      <w:u w:val="single"/>
    </w:rPr>
  </w:style>
  <w:style w:type="paragraph" w:styleId="EndnoteText">
    <w:name w:val="endnote text"/>
    <w:basedOn w:val="Normal"/>
    <w:semiHidden/>
    <w:rsid w:val="00D9690A"/>
    <w:rPr>
      <w:sz w:val="22"/>
    </w:rPr>
  </w:style>
  <w:style w:type="character" w:styleId="EndnoteReference">
    <w:name w:val="endnote reference"/>
    <w:basedOn w:val="DefaultParagraphFont"/>
    <w:semiHidden/>
    <w:rsid w:val="00D9690A"/>
    <w:rPr>
      <w:rFonts w:ascii="Times New Roman" w:hAnsi="Times New Roman"/>
      <w:sz w:val="20"/>
      <w:vertAlign w:val="superscript"/>
    </w:rPr>
  </w:style>
  <w:style w:type="paragraph" w:styleId="TableofFigures">
    <w:name w:val="table of figures"/>
    <w:basedOn w:val="Normal"/>
    <w:next w:val="Normal"/>
    <w:semiHidden/>
    <w:rsid w:val="00D9690A"/>
    <w:pPr>
      <w:spacing w:after="0"/>
      <w:ind w:left="1134" w:hanging="1134"/>
    </w:pPr>
  </w:style>
  <w:style w:type="paragraph" w:styleId="TableofAuthorities">
    <w:name w:val="table of authorities"/>
    <w:basedOn w:val="Normal"/>
    <w:next w:val="Normal"/>
    <w:semiHidden/>
    <w:rsid w:val="00D9690A"/>
    <w:pPr>
      <w:tabs>
        <w:tab w:val="right" w:pos="2835"/>
        <w:tab w:val="right" w:leader="dot" w:pos="9072"/>
      </w:tabs>
    </w:pPr>
    <w:rPr>
      <w:smallCaps/>
    </w:rPr>
  </w:style>
  <w:style w:type="paragraph" w:styleId="TOAHeading">
    <w:name w:val="toa heading"/>
    <w:basedOn w:val="Normal"/>
    <w:next w:val="Normal"/>
    <w:semiHidden/>
    <w:rsid w:val="00D9690A"/>
    <w:pPr>
      <w:pageBreakBefore/>
      <w:outlineLvl w:val="0"/>
    </w:pPr>
    <w:rPr>
      <w:rFonts w:ascii="Arial" w:hAnsi="Arial"/>
      <w:b/>
      <w:smallCaps/>
      <w:sz w:val="28"/>
    </w:rPr>
  </w:style>
  <w:style w:type="paragraph" w:customStyle="1" w:styleId="Standaardopsomming">
    <w:name w:val="Standaard opsomming"/>
    <w:basedOn w:val="Normal"/>
    <w:rsid w:val="00D9690A"/>
    <w:pPr>
      <w:numPr>
        <w:numId w:val="15"/>
      </w:numPr>
      <w:spacing w:after="120"/>
      <w:ind w:left="357" w:hanging="357"/>
      <w:contextualSpacing/>
    </w:pPr>
  </w:style>
  <w:style w:type="paragraph" w:customStyle="1" w:styleId="Standaardzonderwitruimte">
    <w:name w:val="Standaard zonder witruimte"/>
    <w:basedOn w:val="Normal"/>
    <w:next w:val="Normal"/>
    <w:rsid w:val="00D9690A"/>
    <w:pPr>
      <w:spacing w:after="0"/>
    </w:pPr>
  </w:style>
  <w:style w:type="paragraph" w:customStyle="1" w:styleId="Standaardkleinzonderwit">
    <w:name w:val="Standaard klein zonder wit"/>
    <w:basedOn w:val="Date"/>
    <w:next w:val="Normal"/>
    <w:rsid w:val="00D9690A"/>
    <w:pPr>
      <w:spacing w:after="0"/>
    </w:pPr>
    <w:rPr>
      <w:sz w:val="16"/>
    </w:rPr>
  </w:style>
  <w:style w:type="paragraph" w:styleId="Index3">
    <w:name w:val="index 3"/>
    <w:basedOn w:val="Normal"/>
    <w:next w:val="Normal"/>
    <w:autoRedefine/>
    <w:semiHidden/>
    <w:rsid w:val="00D9690A"/>
    <w:pPr>
      <w:ind w:left="690" w:hanging="230"/>
    </w:pPr>
  </w:style>
  <w:style w:type="paragraph" w:styleId="Index4">
    <w:name w:val="index 4"/>
    <w:basedOn w:val="Normal"/>
    <w:next w:val="Normal"/>
    <w:autoRedefine/>
    <w:semiHidden/>
    <w:rsid w:val="00D9690A"/>
    <w:pPr>
      <w:ind w:left="920" w:hanging="230"/>
    </w:pPr>
  </w:style>
  <w:style w:type="paragraph" w:styleId="Index5">
    <w:name w:val="index 5"/>
    <w:basedOn w:val="Normal"/>
    <w:next w:val="Normal"/>
    <w:autoRedefine/>
    <w:semiHidden/>
    <w:rsid w:val="00D9690A"/>
    <w:pPr>
      <w:tabs>
        <w:tab w:val="right" w:leader="dot" w:pos="9061"/>
      </w:tabs>
      <w:ind w:left="1021"/>
    </w:pPr>
    <w:rPr>
      <w:noProof/>
    </w:rPr>
  </w:style>
  <w:style w:type="paragraph" w:styleId="Index6">
    <w:name w:val="index 6"/>
    <w:basedOn w:val="Normal"/>
    <w:next w:val="Normal"/>
    <w:autoRedefine/>
    <w:semiHidden/>
    <w:rsid w:val="00D9690A"/>
    <w:pPr>
      <w:tabs>
        <w:tab w:val="right" w:leader="dot" w:pos="9061"/>
      </w:tabs>
      <w:ind w:left="1021"/>
    </w:pPr>
  </w:style>
  <w:style w:type="paragraph" w:styleId="Index7">
    <w:name w:val="index 7"/>
    <w:basedOn w:val="Normal"/>
    <w:next w:val="Normal"/>
    <w:autoRedefine/>
    <w:semiHidden/>
    <w:rsid w:val="00D9690A"/>
    <w:pPr>
      <w:tabs>
        <w:tab w:val="right" w:leader="dot" w:pos="9061"/>
      </w:tabs>
      <w:ind w:left="1021"/>
    </w:pPr>
  </w:style>
  <w:style w:type="paragraph" w:styleId="Index8">
    <w:name w:val="index 8"/>
    <w:basedOn w:val="Normal"/>
    <w:next w:val="Normal"/>
    <w:autoRedefine/>
    <w:semiHidden/>
    <w:rsid w:val="00D9690A"/>
    <w:pPr>
      <w:tabs>
        <w:tab w:val="right" w:leader="dot" w:pos="9061"/>
      </w:tabs>
      <w:ind w:left="1021"/>
    </w:pPr>
  </w:style>
  <w:style w:type="paragraph" w:styleId="Index9">
    <w:name w:val="index 9"/>
    <w:basedOn w:val="Normal"/>
    <w:next w:val="Normal"/>
    <w:autoRedefine/>
    <w:semiHidden/>
    <w:rsid w:val="00D9690A"/>
    <w:pPr>
      <w:tabs>
        <w:tab w:val="right" w:leader="dot" w:pos="9061"/>
      </w:tabs>
      <w:ind w:left="1021"/>
    </w:pPr>
    <w:rPr>
      <w:noProof/>
    </w:rPr>
  </w:style>
  <w:style w:type="paragraph" w:styleId="TOC8">
    <w:name w:val="toc 8"/>
    <w:basedOn w:val="Normal"/>
    <w:next w:val="Normal"/>
    <w:autoRedefine/>
    <w:semiHidden/>
    <w:rsid w:val="00D9690A"/>
    <w:pPr>
      <w:tabs>
        <w:tab w:val="right" w:leader="dot" w:pos="9061"/>
      </w:tabs>
      <w:spacing w:after="0"/>
      <w:ind w:left="1021"/>
    </w:pPr>
    <w:rPr>
      <w:noProof/>
      <w:szCs w:val="24"/>
      <w:lang w:eastAsia="nl-NL"/>
    </w:rPr>
  </w:style>
  <w:style w:type="paragraph" w:styleId="TOC9">
    <w:name w:val="toc 9"/>
    <w:basedOn w:val="Normal"/>
    <w:next w:val="Normal"/>
    <w:autoRedefine/>
    <w:semiHidden/>
    <w:rsid w:val="00D9690A"/>
    <w:pPr>
      <w:spacing w:after="0"/>
      <w:ind w:left="2042" w:hanging="1021"/>
    </w:pPr>
    <w:rPr>
      <w:szCs w:val="24"/>
      <w:lang w:eastAsia="nl-NL"/>
    </w:rPr>
  </w:style>
  <w:style w:type="paragraph" w:customStyle="1" w:styleId="bronvermelding">
    <w:name w:val="bronvermelding"/>
    <w:basedOn w:val="Normal"/>
    <w:next w:val="Normal"/>
    <w:rsid w:val="00D9690A"/>
    <w:pPr>
      <w:spacing w:after="0"/>
    </w:pPr>
    <w:rPr>
      <w:smallCaps/>
      <w:sz w:val="18"/>
    </w:rPr>
  </w:style>
  <w:style w:type="paragraph" w:customStyle="1" w:styleId="Kopnietininhoud">
    <w:name w:val="Kop niet in inhoud"/>
    <w:basedOn w:val="Kopzondernummer"/>
    <w:next w:val="Normal"/>
    <w:rsid w:val="00D9690A"/>
  </w:style>
  <w:style w:type="table" w:styleId="TableGrid">
    <w:name w:val="Table Grid"/>
    <w:basedOn w:val="TableNormal"/>
    <w:rsid w:val="00D9690A"/>
    <w:pPr>
      <w:spacing w:after="240"/>
    </w:pPr>
    <w:rPr>
      <w:rFonts w:ascii="Calibri" w:hAnsi="Calibri" w:cstheme="minorHAnsi"/>
      <w:bC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A1527D"/>
    <w:rPr>
      <w:b/>
      <w:sz w:val="18"/>
    </w:rPr>
  </w:style>
  <w:style w:type="character" w:styleId="PlaceholderText">
    <w:name w:val="Placeholder Text"/>
    <w:basedOn w:val="DefaultParagraphFont"/>
    <w:uiPriority w:val="99"/>
    <w:semiHidden/>
    <w:rsid w:val="004C7B92"/>
    <w:rPr>
      <w:color w:val="808080"/>
    </w:rPr>
  </w:style>
  <w:style w:type="character" w:customStyle="1" w:styleId="FooterChar">
    <w:name w:val="Footer Char"/>
    <w:basedOn w:val="DefaultParagraphFont"/>
    <w:link w:val="Footer"/>
    <w:uiPriority w:val="99"/>
    <w:rsid w:val="009526CB"/>
    <w:rPr>
      <w:b/>
      <w:sz w:val="18"/>
    </w:rPr>
  </w:style>
  <w:style w:type="character" w:styleId="LineNumber">
    <w:name w:val="line number"/>
    <w:basedOn w:val="DefaultParagraphFont"/>
    <w:semiHidden/>
    <w:unhideWhenUsed/>
    <w:rsid w:val="00D50ABE"/>
  </w:style>
  <w:style w:type="paragraph" w:styleId="ListParagraph">
    <w:name w:val="List Paragraph"/>
    <w:basedOn w:val="Normal"/>
    <w:uiPriority w:val="34"/>
    <w:qFormat/>
    <w:rsid w:val="00E832C7"/>
    <w:pPr>
      <w:ind w:left="720"/>
      <w:contextualSpacing/>
    </w:pPr>
  </w:style>
  <w:style w:type="paragraph" w:customStyle="1" w:styleId="Kop1">
    <w:name w:val="Kop 1"/>
    <w:basedOn w:val="Normal"/>
    <w:rsid w:val="00424663"/>
    <w:pPr>
      <w:numPr>
        <w:numId w:val="27"/>
      </w:numPr>
    </w:pPr>
  </w:style>
  <w:style w:type="paragraph" w:customStyle="1" w:styleId="Kop2">
    <w:name w:val="Kop 2"/>
    <w:basedOn w:val="Normal"/>
    <w:rsid w:val="00424663"/>
    <w:pPr>
      <w:numPr>
        <w:ilvl w:val="1"/>
        <w:numId w:val="27"/>
      </w:numPr>
    </w:pPr>
  </w:style>
  <w:style w:type="paragraph" w:customStyle="1" w:styleId="Kop3">
    <w:name w:val="Kop 3"/>
    <w:basedOn w:val="Normal"/>
    <w:rsid w:val="00424663"/>
    <w:pPr>
      <w:numPr>
        <w:ilvl w:val="2"/>
        <w:numId w:val="27"/>
      </w:numPr>
    </w:pPr>
  </w:style>
  <w:style w:type="paragraph" w:customStyle="1" w:styleId="Kop4">
    <w:name w:val="Kop 4"/>
    <w:basedOn w:val="Normal"/>
    <w:rsid w:val="00424663"/>
    <w:pPr>
      <w:numPr>
        <w:ilvl w:val="3"/>
        <w:numId w:val="27"/>
      </w:numPr>
    </w:pPr>
  </w:style>
  <w:style w:type="paragraph" w:customStyle="1" w:styleId="Kop5">
    <w:name w:val="Kop 5"/>
    <w:basedOn w:val="Normal"/>
    <w:rsid w:val="00424663"/>
    <w:pPr>
      <w:numPr>
        <w:ilvl w:val="4"/>
        <w:numId w:val="27"/>
      </w:numPr>
    </w:pPr>
  </w:style>
  <w:style w:type="paragraph" w:customStyle="1" w:styleId="Kop6">
    <w:name w:val="Kop 6"/>
    <w:basedOn w:val="Normal"/>
    <w:rsid w:val="00424663"/>
    <w:pPr>
      <w:numPr>
        <w:ilvl w:val="5"/>
        <w:numId w:val="27"/>
      </w:numPr>
    </w:pPr>
  </w:style>
  <w:style w:type="paragraph" w:customStyle="1" w:styleId="Kop7">
    <w:name w:val="Kop 7"/>
    <w:basedOn w:val="Normal"/>
    <w:rsid w:val="00424663"/>
    <w:pPr>
      <w:numPr>
        <w:ilvl w:val="6"/>
        <w:numId w:val="27"/>
      </w:numPr>
    </w:pPr>
  </w:style>
  <w:style w:type="paragraph" w:customStyle="1" w:styleId="Kop8">
    <w:name w:val="Kop 8"/>
    <w:basedOn w:val="Normal"/>
    <w:rsid w:val="00424663"/>
    <w:pPr>
      <w:numPr>
        <w:ilvl w:val="7"/>
        <w:numId w:val="27"/>
      </w:numPr>
    </w:pPr>
  </w:style>
  <w:style w:type="paragraph" w:customStyle="1" w:styleId="Kop9">
    <w:name w:val="Kop 9"/>
    <w:basedOn w:val="Normal"/>
    <w:rsid w:val="00424663"/>
    <w:pPr>
      <w:numPr>
        <w:ilvl w:val="8"/>
        <w:numId w:val="27"/>
      </w:numPr>
    </w:pPr>
  </w:style>
  <w:style w:type="character" w:styleId="UnresolvedMention">
    <w:name w:val="Unresolved Mention"/>
    <w:basedOn w:val="DefaultParagraphFont"/>
    <w:uiPriority w:val="99"/>
    <w:semiHidden/>
    <w:unhideWhenUsed/>
    <w:rsid w:val="00DB4A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083785">
      <w:bodyDiv w:val="1"/>
      <w:marLeft w:val="0"/>
      <w:marRight w:val="0"/>
      <w:marTop w:val="0"/>
      <w:marBottom w:val="0"/>
      <w:divBdr>
        <w:top w:val="none" w:sz="0" w:space="0" w:color="auto"/>
        <w:left w:val="none" w:sz="0" w:space="0" w:color="auto"/>
        <w:bottom w:val="none" w:sz="0" w:space="0" w:color="auto"/>
        <w:right w:val="none" w:sz="0" w:space="0" w:color="auto"/>
      </w:divBdr>
    </w:div>
    <w:div w:id="498278468">
      <w:bodyDiv w:val="1"/>
      <w:marLeft w:val="0"/>
      <w:marRight w:val="0"/>
      <w:marTop w:val="0"/>
      <w:marBottom w:val="0"/>
      <w:divBdr>
        <w:top w:val="none" w:sz="0" w:space="0" w:color="auto"/>
        <w:left w:val="none" w:sz="0" w:space="0" w:color="auto"/>
        <w:bottom w:val="none" w:sz="0" w:space="0" w:color="auto"/>
        <w:right w:val="none" w:sz="0" w:space="0" w:color="auto"/>
      </w:divBdr>
    </w:div>
    <w:div w:id="587078143">
      <w:bodyDiv w:val="1"/>
      <w:marLeft w:val="0"/>
      <w:marRight w:val="0"/>
      <w:marTop w:val="0"/>
      <w:marBottom w:val="0"/>
      <w:divBdr>
        <w:top w:val="none" w:sz="0" w:space="0" w:color="auto"/>
        <w:left w:val="none" w:sz="0" w:space="0" w:color="auto"/>
        <w:bottom w:val="none" w:sz="0" w:space="0" w:color="auto"/>
        <w:right w:val="none" w:sz="0" w:space="0" w:color="auto"/>
      </w:divBdr>
    </w:div>
    <w:div w:id="683366883">
      <w:bodyDiv w:val="1"/>
      <w:marLeft w:val="0"/>
      <w:marRight w:val="0"/>
      <w:marTop w:val="0"/>
      <w:marBottom w:val="0"/>
      <w:divBdr>
        <w:top w:val="none" w:sz="0" w:space="0" w:color="auto"/>
        <w:left w:val="none" w:sz="0" w:space="0" w:color="auto"/>
        <w:bottom w:val="none" w:sz="0" w:space="0" w:color="auto"/>
        <w:right w:val="none" w:sz="0" w:space="0" w:color="auto"/>
      </w:divBdr>
    </w:div>
    <w:div w:id="854072207">
      <w:bodyDiv w:val="1"/>
      <w:marLeft w:val="0"/>
      <w:marRight w:val="0"/>
      <w:marTop w:val="0"/>
      <w:marBottom w:val="0"/>
      <w:divBdr>
        <w:top w:val="none" w:sz="0" w:space="0" w:color="auto"/>
        <w:left w:val="none" w:sz="0" w:space="0" w:color="auto"/>
        <w:bottom w:val="none" w:sz="0" w:space="0" w:color="auto"/>
        <w:right w:val="none" w:sz="0" w:space="0" w:color="auto"/>
      </w:divBdr>
    </w:div>
    <w:div w:id="863522453">
      <w:bodyDiv w:val="1"/>
      <w:marLeft w:val="0"/>
      <w:marRight w:val="0"/>
      <w:marTop w:val="0"/>
      <w:marBottom w:val="0"/>
      <w:divBdr>
        <w:top w:val="none" w:sz="0" w:space="0" w:color="auto"/>
        <w:left w:val="none" w:sz="0" w:space="0" w:color="auto"/>
        <w:bottom w:val="none" w:sz="0" w:space="0" w:color="auto"/>
        <w:right w:val="none" w:sz="0" w:space="0" w:color="auto"/>
      </w:divBdr>
    </w:div>
    <w:div w:id="1430933126">
      <w:bodyDiv w:val="1"/>
      <w:marLeft w:val="0"/>
      <w:marRight w:val="0"/>
      <w:marTop w:val="0"/>
      <w:marBottom w:val="0"/>
      <w:divBdr>
        <w:top w:val="none" w:sz="0" w:space="0" w:color="auto"/>
        <w:left w:val="none" w:sz="0" w:space="0" w:color="auto"/>
        <w:bottom w:val="none" w:sz="0" w:space="0" w:color="auto"/>
        <w:right w:val="none" w:sz="0" w:space="0" w:color="auto"/>
      </w:divBdr>
    </w:div>
    <w:div w:id="1783453423">
      <w:bodyDiv w:val="1"/>
      <w:marLeft w:val="0"/>
      <w:marRight w:val="0"/>
      <w:marTop w:val="0"/>
      <w:marBottom w:val="0"/>
      <w:divBdr>
        <w:top w:val="none" w:sz="0" w:space="0" w:color="auto"/>
        <w:left w:val="none" w:sz="0" w:space="0" w:color="auto"/>
        <w:bottom w:val="none" w:sz="0" w:space="0" w:color="auto"/>
        <w:right w:val="none" w:sz="0" w:space="0" w:color="auto"/>
      </w:divBdr>
    </w:div>
    <w:div w:id="1943947922">
      <w:bodyDiv w:val="1"/>
      <w:marLeft w:val="0"/>
      <w:marRight w:val="0"/>
      <w:marTop w:val="0"/>
      <w:marBottom w:val="0"/>
      <w:divBdr>
        <w:top w:val="none" w:sz="0" w:space="0" w:color="auto"/>
        <w:left w:val="none" w:sz="0" w:space="0" w:color="auto"/>
        <w:bottom w:val="none" w:sz="0" w:space="0" w:color="auto"/>
        <w:right w:val="none" w:sz="0" w:space="0" w:color="auto"/>
      </w:divBdr>
    </w:div>
    <w:div w:id="2085226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package" Target="embeddings/Microsoft_Word_Document.docx"/><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3.xml"/><Relationship Id="rId20" Type="http://schemas.openxmlformats.org/officeDocument/2006/relationships/image" Target="media/image4.png"/><Relationship Id="rId4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0086174\Downloads\Sjabloon%20bachelorproef%2019-20.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307FBA45E73B4C8D5201D6E93AE7FF" ma:contentTypeVersion="4" ma:contentTypeDescription="Een nieuw document maken." ma:contentTypeScope="" ma:versionID="4165e888036c9b56954efedc90ac4eaf">
  <xsd:schema xmlns:xsd="http://www.w3.org/2001/XMLSchema" xmlns:xs="http://www.w3.org/2001/XMLSchema" xmlns:p="http://schemas.microsoft.com/office/2006/metadata/properties" xmlns:ns2="08656f9a-5533-445c-9745-8b78b9f32e94" xmlns:ns3="06e5ad5a-5b9a-49ca-a431-d1b157b50487" targetNamespace="http://schemas.microsoft.com/office/2006/metadata/properties" ma:root="true" ma:fieldsID="b436fe8bffe2ce73dd69b03c60ce7a6c" ns2:_="" ns3:_="">
    <xsd:import namespace="08656f9a-5533-445c-9745-8b78b9f32e94"/>
    <xsd:import namespace="06e5ad5a-5b9a-49ca-a431-d1b157b5048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656f9a-5533-445c-9745-8b78b9f32e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6e5ad5a-5b9a-49ca-a431-d1b157b50487"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BFBC865-F5FA-47B8-9E8E-5A29A7A594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656f9a-5533-445c-9745-8b78b9f32e94"/>
    <ds:schemaRef ds:uri="06e5ad5a-5b9a-49ca-a431-d1b157b504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22F54B6-1F60-4A6D-91BF-6DC3E2E3E3EE}">
  <ds:schemaRefs>
    <ds:schemaRef ds:uri="http://schemas.microsoft.com/sharepoint/v3/contenttype/forms"/>
  </ds:schemaRefs>
</ds:datastoreItem>
</file>

<file path=customXml/itemProps3.xml><?xml version="1.0" encoding="utf-8"?>
<ds:datastoreItem xmlns:ds="http://schemas.openxmlformats.org/officeDocument/2006/customXml" ds:itemID="{B81877DE-DA1C-4DCC-BE0C-89F688B0D832}">
  <ds:schemaRefs>
    <ds:schemaRef ds:uri="http://schemas.openxmlformats.org/officeDocument/2006/bibliography"/>
  </ds:schemaRefs>
</ds:datastoreItem>
</file>

<file path=customXml/itemProps4.xml><?xml version="1.0" encoding="utf-8"?>
<ds:datastoreItem xmlns:ds="http://schemas.openxmlformats.org/officeDocument/2006/customXml" ds:itemID="{7B360E48-3CEC-4ABC-A310-43B2A5E507B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Sjabloon bachelorproef 19-20.dotx</Template>
  <TotalTime>1182</TotalTime>
  <Pages>15</Pages>
  <Words>1552</Words>
  <Characters>8540</Characters>
  <Application>Microsoft Office Word</Application>
  <DocSecurity>0</DocSecurity>
  <Lines>71</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1</vt:lpstr>
      <vt:lpstr>1</vt:lpstr>
    </vt:vector>
  </TitlesOfParts>
  <Company>KH Kempen - Campus Geel</Company>
  <LinksUpToDate>false</LinksUpToDate>
  <CharactersWithSpaces>10072</CharactersWithSpaces>
  <SharedDoc>false</SharedDoc>
  <HLinks>
    <vt:vector size="60" baseType="variant">
      <vt:variant>
        <vt:i4>1179706</vt:i4>
      </vt:variant>
      <vt:variant>
        <vt:i4>56</vt:i4>
      </vt:variant>
      <vt:variant>
        <vt:i4>0</vt:i4>
      </vt:variant>
      <vt:variant>
        <vt:i4>5</vt:i4>
      </vt:variant>
      <vt:variant>
        <vt:lpwstr/>
      </vt:variant>
      <vt:variant>
        <vt:lpwstr>_Toc163711958</vt:lpwstr>
      </vt:variant>
      <vt:variant>
        <vt:i4>1179706</vt:i4>
      </vt:variant>
      <vt:variant>
        <vt:i4>50</vt:i4>
      </vt:variant>
      <vt:variant>
        <vt:i4>0</vt:i4>
      </vt:variant>
      <vt:variant>
        <vt:i4>5</vt:i4>
      </vt:variant>
      <vt:variant>
        <vt:lpwstr/>
      </vt:variant>
      <vt:variant>
        <vt:lpwstr>_Toc163711957</vt:lpwstr>
      </vt:variant>
      <vt:variant>
        <vt:i4>1179706</vt:i4>
      </vt:variant>
      <vt:variant>
        <vt:i4>44</vt:i4>
      </vt:variant>
      <vt:variant>
        <vt:i4>0</vt:i4>
      </vt:variant>
      <vt:variant>
        <vt:i4>5</vt:i4>
      </vt:variant>
      <vt:variant>
        <vt:lpwstr/>
      </vt:variant>
      <vt:variant>
        <vt:lpwstr>_Toc163711956</vt:lpwstr>
      </vt:variant>
      <vt:variant>
        <vt:i4>1179706</vt:i4>
      </vt:variant>
      <vt:variant>
        <vt:i4>38</vt:i4>
      </vt:variant>
      <vt:variant>
        <vt:i4>0</vt:i4>
      </vt:variant>
      <vt:variant>
        <vt:i4>5</vt:i4>
      </vt:variant>
      <vt:variant>
        <vt:lpwstr/>
      </vt:variant>
      <vt:variant>
        <vt:lpwstr>_Toc163711955</vt:lpwstr>
      </vt:variant>
      <vt:variant>
        <vt:i4>1179706</vt:i4>
      </vt:variant>
      <vt:variant>
        <vt:i4>32</vt:i4>
      </vt:variant>
      <vt:variant>
        <vt:i4>0</vt:i4>
      </vt:variant>
      <vt:variant>
        <vt:i4>5</vt:i4>
      </vt:variant>
      <vt:variant>
        <vt:lpwstr/>
      </vt:variant>
      <vt:variant>
        <vt:lpwstr>_Toc163711954</vt:lpwstr>
      </vt:variant>
      <vt:variant>
        <vt:i4>1179706</vt:i4>
      </vt:variant>
      <vt:variant>
        <vt:i4>26</vt:i4>
      </vt:variant>
      <vt:variant>
        <vt:i4>0</vt:i4>
      </vt:variant>
      <vt:variant>
        <vt:i4>5</vt:i4>
      </vt:variant>
      <vt:variant>
        <vt:lpwstr/>
      </vt:variant>
      <vt:variant>
        <vt:lpwstr>_Toc163711953</vt:lpwstr>
      </vt:variant>
      <vt:variant>
        <vt:i4>1179706</vt:i4>
      </vt:variant>
      <vt:variant>
        <vt:i4>20</vt:i4>
      </vt:variant>
      <vt:variant>
        <vt:i4>0</vt:i4>
      </vt:variant>
      <vt:variant>
        <vt:i4>5</vt:i4>
      </vt:variant>
      <vt:variant>
        <vt:lpwstr/>
      </vt:variant>
      <vt:variant>
        <vt:lpwstr>_Toc163711952</vt:lpwstr>
      </vt:variant>
      <vt:variant>
        <vt:i4>1179706</vt:i4>
      </vt:variant>
      <vt:variant>
        <vt:i4>14</vt:i4>
      </vt:variant>
      <vt:variant>
        <vt:i4>0</vt:i4>
      </vt:variant>
      <vt:variant>
        <vt:i4>5</vt:i4>
      </vt:variant>
      <vt:variant>
        <vt:lpwstr/>
      </vt:variant>
      <vt:variant>
        <vt:lpwstr>_Toc163711951</vt:lpwstr>
      </vt:variant>
      <vt:variant>
        <vt:i4>1179706</vt:i4>
      </vt:variant>
      <vt:variant>
        <vt:i4>8</vt:i4>
      </vt:variant>
      <vt:variant>
        <vt:i4>0</vt:i4>
      </vt:variant>
      <vt:variant>
        <vt:i4>5</vt:i4>
      </vt:variant>
      <vt:variant>
        <vt:lpwstr/>
      </vt:variant>
      <vt:variant>
        <vt:lpwstr>_Toc163711950</vt:lpwstr>
      </vt:variant>
      <vt:variant>
        <vt:i4>1245242</vt:i4>
      </vt:variant>
      <vt:variant>
        <vt:i4>2</vt:i4>
      </vt:variant>
      <vt:variant>
        <vt:i4>0</vt:i4>
      </vt:variant>
      <vt:variant>
        <vt:i4>5</vt:i4>
      </vt:variant>
      <vt:variant>
        <vt:lpwstr/>
      </vt:variant>
      <vt:variant>
        <vt:lpwstr>_Toc163711949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Wouter Lutin</dc:creator>
  <cp:lastModifiedBy>Matthias Hendrickx</cp:lastModifiedBy>
  <cp:revision>480</cp:revision>
  <cp:lastPrinted>2001-11-19T09:17:00Z</cp:lastPrinted>
  <dcterms:created xsi:type="dcterms:W3CDTF">2021-03-18T16:59:00Z</dcterms:created>
  <dcterms:modified xsi:type="dcterms:W3CDTF">2021-05-19T11:05:00Z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0x0101001A307FBA45E73B4C8D5201D6E93AE7FF</vt:lpwstr>
  </property>
</Properties>
</file>